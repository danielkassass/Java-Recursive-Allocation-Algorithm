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49EF6" w14:textId="38AD0B63" w:rsidR="00D5413C" w:rsidRDefault="00D5413C" w:rsidP="006322D8">
      <w:pPr>
        <w:pStyle w:val="Photo"/>
      </w:pPr>
      <w:r>
        <w:rPr>
          <w:noProof/>
          <w:lang w:val="en-GB" w:bidi="en-GB"/>
        </w:rPr>
        <w:drawing>
          <wp:inline distT="0" distB="0" distL="0" distR="0" wp14:anchorId="351D0D20" wp14:editId="7EDF042D">
            <wp:extent cx="5440680" cy="3400425"/>
            <wp:effectExtent l="0" t="0" r="762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5440680" cy="3400425"/>
                    </a:xfrm>
                    <a:prstGeom prst="rect">
                      <a:avLst/>
                    </a:prstGeom>
                  </pic:spPr>
                </pic:pic>
              </a:graphicData>
            </a:graphic>
          </wp:inline>
        </w:drawing>
      </w:r>
    </w:p>
    <w:p w14:paraId="08E322FB" w14:textId="2EADBF0B" w:rsidR="001638F6" w:rsidRDefault="009B676C" w:rsidP="00D5413C">
      <w:pPr>
        <w:pStyle w:val="Title"/>
      </w:pPr>
      <w:r>
        <w:t>Algorithm Design &amp; Data Structures.</w:t>
      </w:r>
    </w:p>
    <w:p w14:paraId="0CC1A1F9" w14:textId="4CB01D6B" w:rsidR="001638F6" w:rsidRPr="00D5413C" w:rsidRDefault="009B676C" w:rsidP="00D5413C">
      <w:pPr>
        <w:pStyle w:val="Subtitle"/>
      </w:pPr>
      <w:r>
        <w:t>Assignment report</w:t>
      </w:r>
      <w:r w:rsidR="00455CD7">
        <w:t>.</w:t>
      </w:r>
    </w:p>
    <w:p w14:paraId="0DF1B1DB" w14:textId="77777777" w:rsidR="006A4256" w:rsidRDefault="009B676C" w:rsidP="003422FF">
      <w:pPr>
        <w:pStyle w:val="ContactInfo"/>
      </w:pPr>
      <w:proofErr w:type="gramStart"/>
      <w:r>
        <w:t>dak55@</w:t>
      </w:r>
      <w:r w:rsidR="00D5413C">
        <w:rPr>
          <w:lang w:val="en-GB" w:bidi="en-GB"/>
        </w:rPr>
        <w:t xml:space="preserve">| </w:t>
      </w:r>
      <w:r>
        <w:t>CS21120</w:t>
      </w:r>
      <w:r w:rsidR="00D5413C">
        <w:rPr>
          <w:lang w:val="en-GB" w:bidi="en-GB"/>
        </w:rPr>
        <w:t xml:space="preserve"> |</w:t>
      </w:r>
      <w:proofErr w:type="gramEnd"/>
      <w:r w:rsidR="00D5413C">
        <w:rPr>
          <w:lang w:val="en-GB" w:bidi="en-GB"/>
        </w:rPr>
        <w:t xml:space="preserve"> </w:t>
      </w:r>
      <w:r>
        <w:t>11/9/2025</w:t>
      </w:r>
    </w:p>
    <w:p w14:paraId="7B6F7611" w14:textId="143EA62A" w:rsidR="003422FF" w:rsidRDefault="003422FF" w:rsidP="00557E7B">
      <w:r>
        <w:rPr>
          <w:lang w:val="en-GB" w:bidi="en-GB"/>
        </w:rPr>
        <w:br w:type="page"/>
      </w:r>
    </w:p>
    <w:p w14:paraId="659C37FF" w14:textId="00B7E0E5" w:rsidR="001638F6" w:rsidRPr="009B676C" w:rsidRDefault="009B676C" w:rsidP="009B676C">
      <w:pPr>
        <w:pStyle w:val="Heading1"/>
        <w:rPr>
          <w:sz w:val="44"/>
          <w:szCs w:val="44"/>
        </w:rPr>
      </w:pPr>
      <w:bookmarkStart w:id="0" w:name="_Toc214420258"/>
      <w:r w:rsidRPr="009B676C">
        <w:rPr>
          <w:sz w:val="44"/>
          <w:szCs w:val="44"/>
        </w:rPr>
        <w:lastRenderedPageBreak/>
        <w:t>Task 1</w:t>
      </w:r>
      <w:bookmarkEnd w:id="0"/>
    </w:p>
    <w:p w14:paraId="7D9118A1" w14:textId="597D95CB" w:rsidR="009B676C" w:rsidRDefault="009B676C" w:rsidP="006A4256">
      <w:pPr>
        <w:pStyle w:val="Heading2"/>
      </w:pPr>
      <w:r>
        <w:t>The Data Structure.</w:t>
      </w:r>
    </w:p>
    <w:p w14:paraId="46E4AAE1" w14:textId="5CD0EE21" w:rsidR="00E26C86" w:rsidRDefault="00C939C3" w:rsidP="00FB3E52">
      <w:r>
        <w:t xml:space="preserve">The </w:t>
      </w:r>
      <w:r w:rsidR="00E7530B">
        <w:t xml:space="preserve">museum is represented using a graph structure in which each room is a vertex </w:t>
      </w:r>
      <w:proofErr w:type="gramStart"/>
      <w:r w:rsidR="00E7530B">
        <w:t xml:space="preserve">( </w:t>
      </w:r>
      <w:proofErr w:type="spellStart"/>
      <w:r w:rsidR="00E7530B">
        <w:t>roomVertex</w:t>
      </w:r>
      <w:proofErr w:type="spellEnd"/>
      <w:proofErr w:type="gramEnd"/>
      <w:r w:rsidR="00E7530B">
        <w:t xml:space="preserve"> ), and each doorway is an edge</w:t>
      </w:r>
      <w:r w:rsidR="00763EBA">
        <w:t xml:space="preserve"> </w:t>
      </w:r>
      <w:proofErr w:type="gramStart"/>
      <w:r w:rsidR="00763EBA">
        <w:t>( edge</w:t>
      </w:r>
      <w:proofErr w:type="gramEnd"/>
      <w:r w:rsidR="00763EBA">
        <w:t xml:space="preserve"> ). Rooms are stored </w:t>
      </w:r>
      <w:proofErr w:type="gramStart"/>
      <w:r w:rsidR="00763EBA">
        <w:t>in</w:t>
      </w:r>
      <w:proofErr w:type="gramEnd"/>
      <w:r w:rsidR="00763EBA">
        <w:t xml:space="preserve"> a Map </w:t>
      </w:r>
      <w:proofErr w:type="gramStart"/>
      <w:r w:rsidR="00763EBA">
        <w:t>( rooms</w:t>
      </w:r>
      <w:proofErr w:type="gramEnd"/>
      <w:r w:rsidR="005A575D">
        <w:t xml:space="preserve"> </w:t>
      </w:r>
      <w:r w:rsidR="00763EBA">
        <w:t>) which allow for constant look-up</w:t>
      </w:r>
      <w:r w:rsidR="0050518A">
        <w:t xml:space="preserve"> times by room name. Each room contains a Map to represent outgoing edges keyed by </w:t>
      </w:r>
      <w:r w:rsidR="005A575D">
        <w:t>the direction by which the edges lead to.</w:t>
      </w:r>
    </w:p>
    <w:p w14:paraId="6A8C455B" w14:textId="1878988D" w:rsidR="00141A18" w:rsidRDefault="00141A18" w:rsidP="009B676C">
      <w:r>
        <w:t>Using such a structure offers clear advantages:</w:t>
      </w:r>
    </w:p>
    <w:p w14:paraId="0F35DB43" w14:textId="5F35D718" w:rsidR="005D7130" w:rsidRDefault="00141A18" w:rsidP="00390676">
      <w:pPr>
        <w:pStyle w:val="ListParagraph"/>
        <w:numPr>
          <w:ilvl w:val="0"/>
          <w:numId w:val="23"/>
        </w:numPr>
      </w:pPr>
      <w:r>
        <w:t>The map</w:t>
      </w:r>
      <w:r w:rsidR="005D7130">
        <w:t>s</w:t>
      </w:r>
      <w:r>
        <w:t xml:space="preserve"> </w:t>
      </w:r>
      <w:r w:rsidR="00FF6D0B">
        <w:t>allow</w:t>
      </w:r>
      <w:r>
        <w:t xml:space="preserve"> for </w:t>
      </w:r>
      <w:r w:rsidR="00FF6D0B">
        <w:t>O (</w:t>
      </w:r>
      <w:r>
        <w:t>1) room Look up</w:t>
      </w:r>
      <w:r w:rsidR="005D7130">
        <w:t xml:space="preserve">, which provides </w:t>
      </w:r>
      <w:r w:rsidR="0077749B">
        <w:t>us with</w:t>
      </w:r>
      <w:r w:rsidR="005D7130">
        <w:t xml:space="preserve"> fast </w:t>
      </w:r>
      <w:r w:rsidR="00FF6D0B">
        <w:t>neighbor access as well.</w:t>
      </w:r>
    </w:p>
    <w:p w14:paraId="5CDCF7EA" w14:textId="49981FFF" w:rsidR="00FF6D0B" w:rsidRPr="00C939C3" w:rsidRDefault="00FF6D0B" w:rsidP="00390676">
      <w:pPr>
        <w:pStyle w:val="ListParagraph"/>
        <w:numPr>
          <w:ilvl w:val="0"/>
          <w:numId w:val="23"/>
        </w:numPr>
      </w:pPr>
      <w:r>
        <w:t>The map also prevents invalid connections, as only cardinal directions are accepted.</w:t>
      </w:r>
    </w:p>
    <w:p w14:paraId="3F842E39" w14:textId="482C6C75" w:rsidR="00455CD7" w:rsidRDefault="00455CD7" w:rsidP="006A4256">
      <w:pPr>
        <w:pStyle w:val="Heading2"/>
      </w:pPr>
      <w:r>
        <w:t>Generating the Museum.</w:t>
      </w:r>
    </w:p>
    <w:p w14:paraId="6C5E7C30" w14:textId="71C23CD7" w:rsidR="0077749B" w:rsidRDefault="0077749B" w:rsidP="009B676C">
      <w:r>
        <w:t>Using the help of smaller Helper methods, I opted to hard code the museum generation</w:t>
      </w:r>
      <w:r w:rsidR="00D74976">
        <w:t xml:space="preserve"> rather than use an intermediate representation.</w:t>
      </w:r>
    </w:p>
    <w:p w14:paraId="44F53C9B" w14:textId="121AB333" w:rsidR="00E16B63" w:rsidRDefault="00D04C41" w:rsidP="00F84BA2">
      <w:r>
        <w:t xml:space="preserve">2 Helper methods were used in its generation. </w:t>
      </w:r>
    </w:p>
    <w:p w14:paraId="57BC2080" w14:textId="3415CF42" w:rsidR="00F84BA2" w:rsidRPr="00C069F6" w:rsidRDefault="00F84BA2" w:rsidP="00C069F6">
      <w:pPr>
        <w:pStyle w:val="ListParagraph"/>
        <w:numPr>
          <w:ilvl w:val="0"/>
          <w:numId w:val="24"/>
        </w:numPr>
      </w:pPr>
      <w:proofErr w:type="spellStart"/>
      <w:r w:rsidRPr="00C069F6">
        <w:t>createRoom</w:t>
      </w:r>
      <w:proofErr w:type="spellEnd"/>
      <w:r w:rsidRPr="00C069F6">
        <w:t xml:space="preserve"> – creates a room Object and inserts it into the rooms map.</w:t>
      </w:r>
    </w:p>
    <w:p w14:paraId="422D3693" w14:textId="118273CC" w:rsidR="00F84BA2" w:rsidRDefault="00F84BA2" w:rsidP="00C069F6">
      <w:pPr>
        <w:pStyle w:val="ListParagraph"/>
        <w:numPr>
          <w:ilvl w:val="0"/>
          <w:numId w:val="24"/>
        </w:numPr>
      </w:pPr>
      <w:proofErr w:type="spellStart"/>
      <w:r w:rsidRPr="00C069F6">
        <w:t>connectRooms</w:t>
      </w:r>
      <w:proofErr w:type="spellEnd"/>
      <w:r w:rsidRPr="00C069F6">
        <w:t xml:space="preserve"> – adds </w:t>
      </w:r>
      <w:r w:rsidR="00C069F6" w:rsidRPr="00C069F6">
        <w:t>bidirectional edges between the two rooms</w:t>
      </w:r>
      <w:r w:rsidR="00C069F6">
        <w:t>.</w:t>
      </w:r>
    </w:p>
    <w:p w14:paraId="13F37A0E" w14:textId="6258310C" w:rsidR="00300074" w:rsidRDefault="00300074" w:rsidP="006A4256">
      <w:pPr>
        <w:pStyle w:val="Heading2"/>
      </w:pPr>
      <w:r>
        <w:t>Walk method.</w:t>
      </w:r>
    </w:p>
    <w:p w14:paraId="78786E10" w14:textId="0293988C" w:rsidR="00300074" w:rsidRDefault="00300074" w:rsidP="009B676C">
      <w:r>
        <w:t xml:space="preserve">The walk method </w:t>
      </w:r>
      <w:r w:rsidR="002D4B74">
        <w:t xml:space="preserve">makes use of previously used logic in earlier </w:t>
      </w:r>
      <w:r w:rsidR="00AC2847">
        <w:t>assignments;</w:t>
      </w:r>
      <w:r w:rsidR="002D4B74">
        <w:t xml:space="preserve"> by using a while loop </w:t>
      </w:r>
      <w:r w:rsidR="00DD6F0C">
        <w:t>and prompting the user to input in which direction he would like to navigate the museum</w:t>
      </w:r>
      <w:r w:rsidR="00BF6CA9">
        <w:t xml:space="preserve">, The loop contains input validation to ensure that only valid cardinal directions are </w:t>
      </w:r>
      <w:r w:rsidR="00AC2847">
        <w:t>accepted,</w:t>
      </w:r>
      <w:r w:rsidR="00BF6CA9">
        <w:t xml:space="preserve"> and movement on</w:t>
      </w:r>
      <w:r w:rsidR="0083497E">
        <w:t>ly occurs if a valid edge exists.</w:t>
      </w:r>
    </w:p>
    <w:p w14:paraId="06AEF6D2" w14:textId="4080B62D" w:rsidR="00AC538A" w:rsidRDefault="00AC538A" w:rsidP="009B676C">
      <w:r>
        <w:t xml:space="preserve">Another important aspect was normalizing the direction string, early into the development of this method I ran into many bugs since I didn’t accommodate the code to accept the directions written with inconsistent capitalization, which led me to normalize all inputs using the </w:t>
      </w:r>
      <w:proofErr w:type="spellStart"/>
      <w:r>
        <w:t>toLowerCase</w:t>
      </w:r>
      <w:proofErr w:type="spellEnd"/>
      <w:r>
        <w:t xml:space="preserve"> method. This logic was later reused in the get Connection method </w:t>
      </w:r>
      <w:r w:rsidR="00D07877">
        <w:t>as well</w:t>
      </w:r>
      <w:r>
        <w:t>.</w:t>
      </w:r>
    </w:p>
    <w:p w14:paraId="2594EA28" w14:textId="21153E66" w:rsidR="00455CD7" w:rsidRDefault="00D8338C" w:rsidP="006A4256">
      <w:pPr>
        <w:pStyle w:val="Heading2"/>
      </w:pPr>
      <w:r>
        <w:t>get Connection</w:t>
      </w:r>
      <w:r w:rsidR="00455CD7">
        <w:t xml:space="preserve"> Method.</w:t>
      </w:r>
    </w:p>
    <w:p w14:paraId="7048949C" w14:textId="77777777" w:rsidR="008D1652" w:rsidRDefault="004439A3" w:rsidP="008D1652">
      <w:r>
        <w:t xml:space="preserve">The </w:t>
      </w:r>
      <w:r w:rsidR="00BD75ED">
        <w:t>get Connection</w:t>
      </w:r>
      <w:r>
        <w:t xml:space="preserve"> method retrieves the width of a doorway connecting two rooms in a </w:t>
      </w:r>
      <w:r w:rsidR="00815E05">
        <w:t xml:space="preserve">specified direction. There were 3 key responsibilities for this function to </w:t>
      </w:r>
      <w:r w:rsidR="00BD75ED">
        <w:t>perform</w:t>
      </w:r>
      <w:r w:rsidR="00815E05">
        <w:t>.</w:t>
      </w:r>
    </w:p>
    <w:p w14:paraId="7C6F298E" w14:textId="77777777" w:rsidR="008D1652" w:rsidRDefault="00EB121C" w:rsidP="002162D5">
      <w:pPr>
        <w:pStyle w:val="ListParagraph"/>
        <w:numPr>
          <w:ilvl w:val="0"/>
          <w:numId w:val="22"/>
        </w:numPr>
      </w:pPr>
      <w:r>
        <w:t>Ensuring the input of rooms and direction is correct.</w:t>
      </w:r>
    </w:p>
    <w:p w14:paraId="71BAE5D3" w14:textId="7217EB77" w:rsidR="00EB121C" w:rsidRDefault="00EB121C" w:rsidP="002162D5">
      <w:pPr>
        <w:pStyle w:val="ListParagraph"/>
        <w:numPr>
          <w:ilvl w:val="0"/>
          <w:numId w:val="22"/>
        </w:numPr>
      </w:pPr>
      <w:r>
        <w:t xml:space="preserve">Lookup of </w:t>
      </w:r>
      <w:r w:rsidR="002162D5">
        <w:t>outgoing</w:t>
      </w:r>
      <w:r>
        <w:t xml:space="preserve"> edge and the verification of destination</w:t>
      </w:r>
      <w:r w:rsidR="00BD75ED">
        <w:t>.</w:t>
      </w:r>
    </w:p>
    <w:p w14:paraId="3516DA0B" w14:textId="47BDB05E" w:rsidR="007B0519" w:rsidRDefault="00AC538A" w:rsidP="002162D5">
      <w:pPr>
        <w:pStyle w:val="ListParagraph"/>
        <w:numPr>
          <w:ilvl w:val="0"/>
          <w:numId w:val="22"/>
        </w:numPr>
      </w:pPr>
      <w:r>
        <w:t>Like</w:t>
      </w:r>
      <w:r w:rsidR="00D6557A">
        <w:t xml:space="preserve"> the walk method an </w:t>
      </w:r>
      <w:r w:rsidR="007B0519">
        <w:t>important aspect as normalizing the direction string</w:t>
      </w:r>
      <w:r>
        <w:t>.</w:t>
      </w:r>
    </w:p>
    <w:p w14:paraId="0500D8D3" w14:textId="58F54715" w:rsidR="005002A4" w:rsidRDefault="005002A4" w:rsidP="006A238C">
      <w:r>
        <w:lastRenderedPageBreak/>
        <w:t xml:space="preserve">Another important responsibility of the function was </w:t>
      </w:r>
      <w:r w:rsidR="002162D5">
        <w:t>the implementation of defensive error handing such as throwing an exception when a room name does not exist or when the direction is invalid.</w:t>
      </w:r>
      <w:r w:rsidR="00EF7D27">
        <w:t xml:space="preserve"> </w:t>
      </w:r>
      <w:r w:rsidR="006A238C">
        <w:t xml:space="preserve">To implement such </w:t>
      </w:r>
      <w:r w:rsidR="00882238">
        <w:t>features,</w:t>
      </w:r>
      <w:r w:rsidR="006A238C">
        <w:t xml:space="preserve"> I used a series of </w:t>
      </w:r>
      <w:r w:rsidR="00390676">
        <w:t>simple ‘if’ statements.</w:t>
      </w:r>
    </w:p>
    <w:p w14:paraId="6200D857" w14:textId="2F65CD33" w:rsidR="00DC0484" w:rsidRPr="006A4256" w:rsidRDefault="00316047" w:rsidP="006A4256">
      <w:pPr>
        <w:pStyle w:val="Heading1"/>
      </w:pPr>
      <w:bookmarkStart w:id="1" w:name="_Toc214420259"/>
      <w:r w:rsidRPr="006A4256">
        <w:t xml:space="preserve">Task 2: </w:t>
      </w:r>
      <w:r w:rsidR="002D20C9" w:rsidRPr="006A4256">
        <w:t>get Mermaid ().</w:t>
      </w:r>
      <w:bookmarkEnd w:id="1"/>
    </w:p>
    <w:p w14:paraId="0288E1A5" w14:textId="01BC3953" w:rsidR="00C9392B" w:rsidRDefault="00C9392B" w:rsidP="00C9392B">
      <w:r>
        <w:t xml:space="preserve">The </w:t>
      </w:r>
      <w:proofErr w:type="spellStart"/>
      <w:r>
        <w:t>getMermaid</w:t>
      </w:r>
      <w:proofErr w:type="spellEnd"/>
      <w:r>
        <w:t xml:space="preserve"> method is responsible for the textual representation of the </w:t>
      </w:r>
      <w:r w:rsidR="00B22269">
        <w:t>museum’s</w:t>
      </w:r>
      <w:r>
        <w:t xml:space="preserve"> str</w:t>
      </w:r>
      <w:r w:rsidR="007E6C2E">
        <w:t>ucture in a mermaid format. I opted to automate this method rather than hard code it.</w:t>
      </w:r>
    </w:p>
    <w:p w14:paraId="5A9F046C" w14:textId="58FA3874" w:rsidR="007E6C2E" w:rsidRDefault="007E6C2E" w:rsidP="00C9392B">
      <w:r>
        <w:t xml:space="preserve">To support this, first I implemented a helper method inside the </w:t>
      </w:r>
      <w:proofErr w:type="spellStart"/>
      <w:r>
        <w:t>room</w:t>
      </w:r>
      <w:r w:rsidR="00454BA7">
        <w:t>Vertex</w:t>
      </w:r>
      <w:proofErr w:type="spellEnd"/>
      <w:r w:rsidR="00454BA7">
        <w:t xml:space="preserve"> class. This method iterates over all the outgoing edges for the vertex and appends the appropriate syntax for each connection.</w:t>
      </w:r>
      <w:r w:rsidR="00B22269">
        <w:t xml:space="preserve"> I used the String Builder for this process because it allowed appending the syntax much more efficiently rather than using repeated string concatenation.</w:t>
      </w:r>
    </w:p>
    <w:p w14:paraId="06F89637" w14:textId="6B435502" w:rsidR="00813BA2" w:rsidRDefault="00B22269" w:rsidP="00813BA2">
      <w:r>
        <w:t xml:space="preserve">In the main </w:t>
      </w:r>
      <w:proofErr w:type="spellStart"/>
      <w:r>
        <w:t>getMermaid</w:t>
      </w:r>
      <w:proofErr w:type="spellEnd"/>
      <w:r>
        <w:t xml:space="preserve"> Method I once again used a StringBuilder</w:t>
      </w:r>
      <w:r w:rsidR="00813BA2">
        <w:t xml:space="preserve"> for the same reasons. Here I loop over ever room stored in the rooms map and call the </w:t>
      </w:r>
      <w:r w:rsidR="00FD6832">
        <w:t>helper method to gather the edges in its correct format</w:t>
      </w:r>
      <w:r w:rsidR="002111D3">
        <w:t>; then the mermaid string would be outputted to the Terminal and Copied into the live mermaid editor for visual testing</w:t>
      </w:r>
      <w:r w:rsidR="00D03E81">
        <w:t>.</w:t>
      </w:r>
    </w:p>
    <w:p w14:paraId="028D40AE" w14:textId="1BBA5445" w:rsidR="00F56A97" w:rsidRDefault="00F56A97" w:rsidP="00813BA2">
      <w:r>
        <w:t xml:space="preserve">What made this method </w:t>
      </w:r>
      <w:r w:rsidR="00C41F3F">
        <w:t>challenging</w:t>
      </w:r>
      <w:r>
        <w:t xml:space="preserve"> was not the algorithmic logic but the strict formatting</w:t>
      </w:r>
      <w:r w:rsidR="00F67F6F">
        <w:t xml:space="preserve"> required or mermaid to properly interpret the</w:t>
      </w:r>
      <w:r w:rsidR="002A6FD6">
        <w:t xml:space="preserve"> text, many of my early version produced logically sound connections yet the diagram failed to render properly dude to small syntax issues such as incorrect line breaks</w:t>
      </w:r>
      <w:r w:rsidR="0092347C">
        <w:t xml:space="preserve"> spaces, Another major difficulty was preventing duplicate edges in the graph, since the museum is bidirectional, my early version produced two lines for every corridor, this cause mermaid to generate multiple identical arrows making the Diagram look messy.</w:t>
      </w:r>
    </w:p>
    <w:p w14:paraId="4D39E207" w14:textId="5F64D967" w:rsidR="005D4767" w:rsidRDefault="005D4767" w:rsidP="00813BA2">
      <w:r>
        <w:t>To solve this problem, I introduced an alphabetical check in the helper method, The room only outputs an edge to the string if its identifier comes before the destination rooms identifier alphabetically, this ensures each connection is only written once.</w:t>
      </w:r>
    </w:p>
    <w:p w14:paraId="6D5F248E" w14:textId="015458E0" w:rsidR="005D4767" w:rsidRDefault="005D4767" w:rsidP="00813BA2">
      <w:r>
        <w:t xml:space="preserve">In terms of complexity, </w:t>
      </w:r>
      <w:r w:rsidR="006C16AA">
        <w:t>the</w:t>
      </w:r>
      <w:r>
        <w:t xml:space="preserve"> </w:t>
      </w:r>
      <w:r w:rsidR="0038084D">
        <w:t>best, worst</w:t>
      </w:r>
      <w:r>
        <w:t xml:space="preserve"> and average cases are all </w:t>
      </w:r>
      <w:r w:rsidR="006C16AA">
        <w:t>O (</w:t>
      </w:r>
      <w:r>
        <w:t xml:space="preserve">R + E) where R is the number of rooms and E is the number of edges, this is because the algorithm must always </w:t>
      </w:r>
      <w:r w:rsidR="008C3823">
        <w:t>perform</w:t>
      </w:r>
      <w:r>
        <w:t xml:space="preserve"> a full traversal of each of the rooms and their respective edges</w:t>
      </w:r>
      <w:r w:rsidR="0038084D">
        <w:t xml:space="preserve"> to draw the connections.</w:t>
      </w:r>
      <w:r>
        <w:t xml:space="preserve"> </w:t>
      </w:r>
    </w:p>
    <w:p w14:paraId="43BFB788" w14:textId="138C0477" w:rsidR="0069535D" w:rsidRPr="00C9392B" w:rsidRDefault="0069535D" w:rsidP="00813BA2">
      <w:r>
        <w:lastRenderedPageBreak/>
        <w:t>This is the expected output of The Diagram</w:t>
      </w:r>
      <w:r w:rsidR="009A2F42">
        <w:t xml:space="preserve"> in the mermaid Live editor.</w:t>
      </w:r>
      <w:r w:rsidR="002469ED" w:rsidRPr="002469ED">
        <w:rPr>
          <w:noProof/>
        </w:rPr>
        <w:t xml:space="preserve"> </w:t>
      </w:r>
      <w:r w:rsidR="002469ED" w:rsidRPr="002469ED">
        <w:rPr>
          <w:noProof/>
        </w:rPr>
        <w:drawing>
          <wp:inline distT="0" distB="0" distL="0" distR="0" wp14:anchorId="29A9C404" wp14:editId="7FE0E1ED">
            <wp:extent cx="5486400" cy="3406140"/>
            <wp:effectExtent l="0" t="0" r="0" b="3810"/>
            <wp:docPr id="1934137352" name="Picture 1" descr="A diagram of a space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37352" name="Picture 1" descr="A diagram of a space station&#10;&#10;AI-generated content may be incorrect."/>
                    <pic:cNvPicPr/>
                  </pic:nvPicPr>
                  <pic:blipFill>
                    <a:blip r:embed="rId9"/>
                    <a:stretch>
                      <a:fillRect/>
                    </a:stretch>
                  </pic:blipFill>
                  <pic:spPr>
                    <a:xfrm>
                      <a:off x="0" y="0"/>
                      <a:ext cx="5486400" cy="3406140"/>
                    </a:xfrm>
                    <a:prstGeom prst="rect">
                      <a:avLst/>
                    </a:prstGeom>
                  </pic:spPr>
                </pic:pic>
              </a:graphicData>
            </a:graphic>
          </wp:inline>
        </w:drawing>
      </w:r>
    </w:p>
    <w:p w14:paraId="45A02A74" w14:textId="3AB42C55" w:rsidR="0097297B" w:rsidRPr="00C07238" w:rsidRDefault="009C028B" w:rsidP="005D71CE">
      <w:pPr>
        <w:pStyle w:val="Heading1"/>
        <w:rPr>
          <w:b/>
          <w:bCs/>
        </w:rPr>
      </w:pPr>
      <w:bookmarkStart w:id="2" w:name="_Toc214420260"/>
      <w:r w:rsidRPr="00C07238">
        <w:rPr>
          <w:b/>
          <w:bCs/>
        </w:rPr>
        <w:t xml:space="preserve">Task 3: </w:t>
      </w:r>
      <w:proofErr w:type="spellStart"/>
      <w:r w:rsidR="002469ED" w:rsidRPr="00C07238">
        <w:rPr>
          <w:b/>
          <w:bCs/>
        </w:rPr>
        <w:t>hasValidPath</w:t>
      </w:r>
      <w:proofErr w:type="spellEnd"/>
      <w:r w:rsidR="002469ED" w:rsidRPr="00C07238">
        <w:rPr>
          <w:b/>
          <w:bCs/>
        </w:rPr>
        <w:t xml:space="preserve"> ().</w:t>
      </w:r>
      <w:bookmarkEnd w:id="2"/>
    </w:p>
    <w:p w14:paraId="76BE8633" w14:textId="0B27E3AD" w:rsidR="0097297B" w:rsidRDefault="00725AD4" w:rsidP="00793A07">
      <w:r>
        <w:t xml:space="preserve">The </w:t>
      </w:r>
      <w:proofErr w:type="spellStart"/>
      <w:r>
        <w:t>hasValidPath</w:t>
      </w:r>
      <w:proofErr w:type="spellEnd"/>
      <w:r>
        <w:t xml:space="preserve"> method checks whether two rooms are connected by a route whose doorways all m</w:t>
      </w:r>
      <w:r w:rsidR="00EB0373">
        <w:t xml:space="preserve">eet the minimum width, I implemented this using a recursive DFS, DFS </w:t>
      </w:r>
      <w:r w:rsidR="00374C37">
        <w:t xml:space="preserve">was chosen because the task only needs checking if a valid path </w:t>
      </w:r>
      <w:r w:rsidR="00F45AE6">
        <w:t>does not exist</w:t>
      </w:r>
      <w:r w:rsidR="00374C37">
        <w:t xml:space="preserve">, finding the shortest path, so BFS provides no </w:t>
      </w:r>
      <w:r w:rsidR="00A54252">
        <w:t>advantage over DFS in this situation.</w:t>
      </w:r>
      <w:r w:rsidR="00793A07" w:rsidRPr="00793A07">
        <w:t xml:space="preserve"> Recursive DFS also offered cleaner backtracking and simpler code compared to an iterative approach. I used a helper method, traverse, which performs the recursive exploration and is called</w:t>
      </w:r>
      <w:r w:rsidR="00591196">
        <w:t xml:space="preserve"> inside </w:t>
      </w:r>
      <w:proofErr w:type="spellStart"/>
      <w:r w:rsidR="00793A07" w:rsidRPr="00793A07">
        <w:t>hasValidPath</w:t>
      </w:r>
      <w:proofErr w:type="spellEnd"/>
      <w:r w:rsidR="00793A07" w:rsidRPr="00793A07">
        <w:t>, following the structure used in earlier practical work.</w:t>
      </w:r>
      <w:r w:rsidR="00793A07">
        <w:t xml:space="preserve"> </w:t>
      </w:r>
    </w:p>
    <w:p w14:paraId="57299637" w14:textId="5D2B2F64" w:rsidR="00954B6B" w:rsidRDefault="00954B6B" w:rsidP="00793A07">
      <w:r>
        <w:t>One difficulty was handling cycles</w:t>
      </w:r>
      <w:r w:rsidR="00F2204F">
        <w:t xml:space="preserve">, to handle this I introduced a visited set, which ensures each room is only </w:t>
      </w:r>
      <w:r w:rsidR="00D537EE">
        <w:t xml:space="preserve">explored once per search. This method also includes basic validation to ensure that the room we are searching for </w:t>
      </w:r>
      <w:r w:rsidR="00FF6709">
        <w:t>exists.</w:t>
      </w:r>
    </w:p>
    <w:p w14:paraId="24D9CD8F" w14:textId="0885BA79" w:rsidR="00886119" w:rsidRDefault="00FF6709" w:rsidP="00B61446">
      <w:r>
        <w:t xml:space="preserve">In terms of efficiency the time complexity for this algorithm is </w:t>
      </w:r>
      <w:r w:rsidR="00223B60">
        <w:t xml:space="preserve">O </w:t>
      </w:r>
      <w:r w:rsidR="002469ED">
        <w:t>(R</w:t>
      </w:r>
      <w:r w:rsidR="00223B60">
        <w:t xml:space="preserve"> + </w:t>
      </w:r>
      <w:r w:rsidR="002469ED">
        <w:t>E)</w:t>
      </w:r>
      <w:r w:rsidR="00223B60">
        <w:t>.</w:t>
      </w:r>
    </w:p>
    <w:p w14:paraId="4EF2931A" w14:textId="77777777" w:rsidR="00323265" w:rsidRDefault="00323265" w:rsidP="00B61446"/>
    <w:p w14:paraId="2E0A7E9B" w14:textId="77777777" w:rsidR="00323265" w:rsidRDefault="00323265" w:rsidP="00B61446"/>
    <w:p w14:paraId="35D69E9A" w14:textId="77777777" w:rsidR="00323265" w:rsidRDefault="00323265" w:rsidP="00B61446"/>
    <w:p w14:paraId="789FE212" w14:textId="10E5650E" w:rsidR="00A61690" w:rsidRDefault="006815F2" w:rsidP="00323265">
      <w:pPr>
        <w:pStyle w:val="Heading1"/>
        <w:rPr>
          <w:b/>
          <w:bCs/>
          <w:lang w:val="en-GB"/>
        </w:rPr>
      </w:pPr>
      <w:bookmarkStart w:id="3" w:name="_Toc214420261"/>
      <w:r>
        <w:rPr>
          <w:b/>
          <w:bCs/>
        </w:rPr>
        <w:lastRenderedPageBreak/>
        <w:t>Task 4:</w:t>
      </w:r>
      <w:r w:rsidR="00A61690">
        <w:rPr>
          <w:b/>
          <w:bCs/>
        </w:rPr>
        <w:t xml:space="preserve"> </w:t>
      </w:r>
      <w:r w:rsidR="00A61690" w:rsidRPr="00A61690">
        <w:rPr>
          <w:b/>
          <w:bCs/>
          <w:lang w:val="en-GB"/>
        </w:rPr>
        <w:t>Allocating Exhibits to Rooms</w:t>
      </w:r>
      <w:r w:rsidR="00A61690">
        <w:rPr>
          <w:b/>
          <w:bCs/>
          <w:lang w:val="en-GB"/>
        </w:rPr>
        <w:t>.</w:t>
      </w:r>
      <w:bookmarkEnd w:id="3"/>
    </w:p>
    <w:p w14:paraId="7A032EEE" w14:textId="05BD7B30" w:rsidR="00EC6EA2" w:rsidRDefault="007848A8" w:rsidP="00930D79">
      <w:pPr>
        <w:rPr>
          <w:lang w:val="en-GB"/>
        </w:rPr>
      </w:pPr>
      <w:r>
        <w:rPr>
          <w:lang w:val="en-GB"/>
        </w:rPr>
        <w:t xml:space="preserve">This task required updates to my Data Structure, I opted to use a </w:t>
      </w:r>
      <w:r w:rsidR="00F56825">
        <w:rPr>
          <w:lang w:val="en-GB"/>
        </w:rPr>
        <w:t xml:space="preserve">dedicated class </w:t>
      </w:r>
      <w:r>
        <w:rPr>
          <w:lang w:val="en-GB"/>
        </w:rPr>
        <w:t xml:space="preserve">for representing the exhibits, and </w:t>
      </w:r>
      <w:r w:rsidR="001453D4">
        <w:rPr>
          <w:lang w:val="en-GB"/>
        </w:rPr>
        <w:t>like</w:t>
      </w:r>
      <w:r>
        <w:rPr>
          <w:lang w:val="en-GB"/>
        </w:rPr>
        <w:t xml:space="preserve"> how I store edges inside nodes, in the form of a map, </w:t>
      </w:r>
      <w:r w:rsidR="001453D4">
        <w:rPr>
          <w:lang w:val="en-GB"/>
        </w:rPr>
        <w:t>I reused that logic and stored the exhibits the same way</w:t>
      </w:r>
      <w:r w:rsidR="000D74A6">
        <w:rPr>
          <w:lang w:val="en-GB"/>
        </w:rPr>
        <w:t>; with the key being its name, and the value an exhibit object.</w:t>
      </w:r>
      <w:r w:rsidR="00E70124">
        <w:rPr>
          <w:lang w:val="en-GB"/>
        </w:rPr>
        <w:t xml:space="preserve"> </w:t>
      </w:r>
      <w:r w:rsidR="000D74A6">
        <w:rPr>
          <w:lang w:val="en-GB"/>
        </w:rPr>
        <w:t xml:space="preserve">Inside the Museum class I added </w:t>
      </w:r>
      <w:r w:rsidR="003C1DF1">
        <w:rPr>
          <w:lang w:val="en-GB"/>
        </w:rPr>
        <w:t xml:space="preserve">Another Map to store all the exhibits in, </w:t>
      </w:r>
      <w:r w:rsidR="00F62DE5">
        <w:rPr>
          <w:lang w:val="en-GB"/>
        </w:rPr>
        <w:t>like</w:t>
      </w:r>
      <w:r w:rsidR="003C1DF1">
        <w:rPr>
          <w:lang w:val="en-GB"/>
        </w:rPr>
        <w:t xml:space="preserve"> the rooms map.</w:t>
      </w:r>
      <w:r w:rsidR="00930D79" w:rsidRPr="00930D79">
        <w:t xml:space="preserve"> </w:t>
      </w:r>
      <w:r w:rsidR="00930D79" w:rsidRPr="00930D79">
        <w:t xml:space="preserve">The worst-case complexity for </w:t>
      </w:r>
      <w:r w:rsidR="00DE258A" w:rsidRPr="00930D79">
        <w:t>inserting</w:t>
      </w:r>
      <w:r w:rsidR="00930D79" w:rsidRPr="00930D79">
        <w:t>, delet</w:t>
      </w:r>
      <w:r w:rsidR="00DE258A">
        <w:t>ion</w:t>
      </w:r>
      <w:r w:rsidR="00930D79" w:rsidRPr="00930D79">
        <w:t xml:space="preserve">, and lookup on this structure is </w:t>
      </w:r>
      <w:r w:rsidR="00930D79" w:rsidRPr="007B4324">
        <w:t>O(</w:t>
      </w:r>
      <w:r w:rsidR="007B4324" w:rsidRPr="007B4324">
        <w:t>n).</w:t>
      </w:r>
    </w:p>
    <w:p w14:paraId="32BE41EA" w14:textId="3A78BD54" w:rsidR="007B49FF" w:rsidRDefault="007B49FF" w:rsidP="00982D86">
      <w:r>
        <w:t xml:space="preserve">Allocation was done using </w:t>
      </w:r>
      <w:r w:rsidR="00062127">
        <w:t xml:space="preserve">recursion </w:t>
      </w:r>
      <w:r w:rsidRPr="007E1CF4">
        <w:t>with size-based heuristic ordering</w:t>
      </w:r>
      <w:r>
        <w:t>.</w:t>
      </w:r>
      <w:r w:rsidR="00E70124">
        <w:t xml:space="preserve"> Before the allocation,</w:t>
      </w:r>
      <w:r>
        <w:t xml:space="preserve"> </w:t>
      </w:r>
      <w:r w:rsidR="00E70124">
        <w:t>e</w:t>
      </w:r>
      <w:r>
        <w:t xml:space="preserve">xhibits and </w:t>
      </w:r>
      <w:r w:rsidR="00E70124">
        <w:t>r</w:t>
      </w:r>
      <w:r>
        <w:t>oom</w:t>
      </w:r>
      <w:r w:rsidR="00E70124">
        <w:t>s</w:t>
      </w:r>
      <w:r>
        <w:t xml:space="preserve"> </w:t>
      </w:r>
      <w:r w:rsidR="00297A5F">
        <w:t>are copied into temporary lists and sorted in descending order of exhibit Size.</w:t>
      </w:r>
      <w:r w:rsidR="00982D86">
        <w:t xml:space="preserve"> </w:t>
      </w:r>
      <w:r w:rsidR="00982D86" w:rsidRPr="00982D86">
        <w:t>This ensures the algorithm attempts to place the largest and most restrictive exhibits first, reducing branching.</w:t>
      </w:r>
    </w:p>
    <w:p w14:paraId="1AF33F2C" w14:textId="71ADAAE9" w:rsidR="00045296" w:rsidRDefault="00045296" w:rsidP="00982D86">
      <w:pPr>
        <w:rPr>
          <w:lang w:val="en-GB"/>
        </w:rPr>
      </w:pPr>
      <w:r>
        <w:t>The logic for this method was split into 4 helper methods.</w:t>
      </w:r>
    </w:p>
    <w:p w14:paraId="30409915" w14:textId="390E72CA" w:rsidR="009E53A5" w:rsidRDefault="00982D86" w:rsidP="009E53A5">
      <w:pPr>
        <w:pStyle w:val="ListParagraph"/>
        <w:numPr>
          <w:ilvl w:val="0"/>
          <w:numId w:val="25"/>
        </w:numPr>
        <w:rPr>
          <w:lang w:val="en-GB"/>
        </w:rPr>
      </w:pPr>
      <w:proofErr w:type="spellStart"/>
      <w:r>
        <w:rPr>
          <w:lang w:val="en-GB"/>
        </w:rPr>
        <w:t>generateExhibits</w:t>
      </w:r>
      <w:proofErr w:type="spellEnd"/>
      <w:r>
        <w:rPr>
          <w:lang w:val="en-GB"/>
        </w:rPr>
        <w:t xml:space="preserve"> -&gt; Reads exhibit data from the CSV file</w:t>
      </w:r>
      <w:r w:rsidR="008A7550">
        <w:rPr>
          <w:lang w:val="en-GB"/>
        </w:rPr>
        <w:t xml:space="preserve"> and declares exhibits.</w:t>
      </w:r>
    </w:p>
    <w:p w14:paraId="0FF5872C" w14:textId="36BD1332" w:rsidR="00644B2E" w:rsidRDefault="00B16847" w:rsidP="00644B2E">
      <w:pPr>
        <w:pStyle w:val="ListParagraph"/>
        <w:numPr>
          <w:ilvl w:val="1"/>
          <w:numId w:val="25"/>
        </w:numPr>
        <w:rPr>
          <w:lang w:val="en-GB"/>
        </w:rPr>
      </w:pPr>
      <w:r>
        <w:rPr>
          <w:lang w:val="en-GB"/>
        </w:rPr>
        <w:t xml:space="preserve">String </w:t>
      </w:r>
      <w:r w:rsidR="0017216B">
        <w:rPr>
          <w:lang w:val="en-GB"/>
        </w:rPr>
        <w:t>s</w:t>
      </w:r>
      <w:r>
        <w:rPr>
          <w:lang w:val="en-GB"/>
        </w:rPr>
        <w:t>plitting Logic was reused from m</w:t>
      </w:r>
      <w:r w:rsidR="0017216B">
        <w:rPr>
          <w:lang w:val="en-GB"/>
        </w:rPr>
        <w:t>y CS12320 assignment.</w:t>
      </w:r>
    </w:p>
    <w:p w14:paraId="72F31F84" w14:textId="2FB365EC" w:rsidR="001762A3" w:rsidRDefault="0017216B" w:rsidP="009E53A5">
      <w:pPr>
        <w:pStyle w:val="ListParagraph"/>
        <w:numPr>
          <w:ilvl w:val="0"/>
          <w:numId w:val="25"/>
        </w:numPr>
        <w:rPr>
          <w:lang w:val="en-GB"/>
        </w:rPr>
      </w:pPr>
      <w:proofErr w:type="spellStart"/>
      <w:r>
        <w:rPr>
          <w:lang w:val="en-GB"/>
        </w:rPr>
        <w:t>exhibitAlreadyAllocated</w:t>
      </w:r>
      <w:proofErr w:type="spellEnd"/>
      <w:r>
        <w:rPr>
          <w:lang w:val="en-GB"/>
        </w:rPr>
        <w:t xml:space="preserve"> -&gt; this method </w:t>
      </w:r>
      <w:r w:rsidR="00506166">
        <w:rPr>
          <w:lang w:val="en-GB"/>
        </w:rPr>
        <w:t>loops through all rooms and ensures the current exhibit is not inside any of the nodes’ exhibit map.</w:t>
      </w:r>
    </w:p>
    <w:p w14:paraId="60622D6E" w14:textId="763CE5CA" w:rsidR="00506166" w:rsidRDefault="000B248B" w:rsidP="009E53A5">
      <w:pPr>
        <w:pStyle w:val="ListParagraph"/>
        <w:numPr>
          <w:ilvl w:val="0"/>
          <w:numId w:val="25"/>
        </w:numPr>
        <w:rPr>
          <w:lang w:val="en-GB"/>
        </w:rPr>
      </w:pPr>
      <w:proofErr w:type="spellStart"/>
      <w:r>
        <w:rPr>
          <w:lang w:val="en-GB"/>
        </w:rPr>
        <w:t>allocationIsValid</w:t>
      </w:r>
      <w:proofErr w:type="spellEnd"/>
      <w:r>
        <w:rPr>
          <w:lang w:val="en-GB"/>
        </w:rPr>
        <w:t xml:space="preserve"> -&gt; this method contains all the checks to ensure all constraints are met before allocating </w:t>
      </w:r>
      <w:r w:rsidR="00DA1FB6">
        <w:rPr>
          <w:lang w:val="en-GB"/>
        </w:rPr>
        <w:t>an exhibit to a room.</w:t>
      </w:r>
    </w:p>
    <w:p w14:paraId="0B6D50A8" w14:textId="26EA5AE7" w:rsidR="00DA1FB6" w:rsidRPr="009E53A5" w:rsidRDefault="00DA1FB6" w:rsidP="009E53A5">
      <w:pPr>
        <w:pStyle w:val="ListParagraph"/>
        <w:numPr>
          <w:ilvl w:val="0"/>
          <w:numId w:val="25"/>
        </w:numPr>
        <w:rPr>
          <w:lang w:val="en-GB"/>
        </w:rPr>
      </w:pPr>
      <w:proofErr w:type="spellStart"/>
      <w:r>
        <w:rPr>
          <w:lang w:val="en-GB"/>
        </w:rPr>
        <w:t>recursiveAllocator</w:t>
      </w:r>
      <w:proofErr w:type="spellEnd"/>
      <w:r>
        <w:rPr>
          <w:lang w:val="en-GB"/>
        </w:rPr>
        <w:t xml:space="preserve"> -&gt; </w:t>
      </w:r>
      <w:r w:rsidR="00FE5972">
        <w:rPr>
          <w:lang w:val="en-GB"/>
        </w:rPr>
        <w:t xml:space="preserve">This method implements the </w:t>
      </w:r>
      <w:r w:rsidR="00891558">
        <w:rPr>
          <w:lang w:val="en-GB"/>
        </w:rPr>
        <w:t>actual</w:t>
      </w:r>
      <w:r w:rsidR="00FE5972">
        <w:rPr>
          <w:lang w:val="en-GB"/>
        </w:rPr>
        <w:t xml:space="preserve"> recursive backtracking process, I try to allocate the current exhibit to each room in turn, but only if it passes </w:t>
      </w:r>
      <w:r w:rsidR="00891558">
        <w:rPr>
          <w:lang w:val="en-GB"/>
        </w:rPr>
        <w:t>all constraints. After placing an exhibit, it moves on recursively to the next one, if a later placement fails the previous placement is undone.</w:t>
      </w:r>
    </w:p>
    <w:p w14:paraId="13B7C6BA" w14:textId="6EEEE318" w:rsidR="001453D4" w:rsidRDefault="00CC4FA8" w:rsidP="00FF1223">
      <w:pPr>
        <w:rPr>
          <w:lang w:val="en-GB"/>
        </w:rPr>
      </w:pPr>
      <w:r>
        <w:rPr>
          <w:lang w:val="en-GB"/>
        </w:rPr>
        <w:t xml:space="preserve">The most difficult part of this task was </w:t>
      </w:r>
      <w:r w:rsidR="009324DC">
        <w:rPr>
          <w:lang w:val="en-GB"/>
        </w:rPr>
        <w:t xml:space="preserve">the backtracking and correctly undoing the placement of the exhibits, </w:t>
      </w:r>
      <w:r w:rsidR="0094596E">
        <w:rPr>
          <w:lang w:val="en-GB"/>
        </w:rPr>
        <w:t xml:space="preserve">initially my backtracking </w:t>
      </w:r>
      <w:r w:rsidR="0070130A">
        <w:rPr>
          <w:lang w:val="en-GB"/>
        </w:rPr>
        <w:t>implementation</w:t>
      </w:r>
      <w:r w:rsidR="0094596E">
        <w:rPr>
          <w:lang w:val="en-GB"/>
        </w:rPr>
        <w:t xml:space="preserve"> failed because </w:t>
      </w:r>
      <w:r w:rsidR="00A32501">
        <w:rPr>
          <w:lang w:val="en-GB"/>
        </w:rPr>
        <w:t>when an allocation was valid, I would place the exhibit in the room then remove the exhibit from the parameter list, I didn’t realize that changing the list affected the recursion which completely broke the logic</w:t>
      </w:r>
      <w:r w:rsidR="007E6CEF">
        <w:rPr>
          <w:lang w:val="en-GB"/>
        </w:rPr>
        <w:t xml:space="preserve">. To fix this I opted to use </w:t>
      </w:r>
      <w:r w:rsidR="009856AF">
        <w:rPr>
          <w:lang w:val="en-GB"/>
        </w:rPr>
        <w:t>a separate list for the recursion which contains the exhibits which have not yet been placed in a room</w:t>
      </w:r>
      <w:r w:rsidR="002A7D56">
        <w:rPr>
          <w:lang w:val="en-GB"/>
        </w:rPr>
        <w:t xml:space="preserve"> so </w:t>
      </w:r>
      <w:r w:rsidR="00C0232E">
        <w:rPr>
          <w:lang w:val="en-GB"/>
        </w:rPr>
        <w:t>there is no need for me to change the parameter list.</w:t>
      </w:r>
    </w:p>
    <w:p w14:paraId="7E80187B" w14:textId="037DE744" w:rsidR="00B00617" w:rsidRPr="00B00617" w:rsidRDefault="006C36D6" w:rsidP="00B00617">
      <w:pPr>
        <w:rPr>
          <w:b/>
          <w:bCs/>
          <w:lang w:val="en-GB"/>
        </w:rPr>
      </w:pPr>
      <w:r>
        <w:rPr>
          <w:b/>
          <w:bCs/>
          <w:lang w:val="en-GB"/>
        </w:rPr>
        <w:t>Time complexity.</w:t>
      </w:r>
    </w:p>
    <w:p w14:paraId="1338126F" w14:textId="77777777" w:rsidR="00B00617" w:rsidRPr="00B00617" w:rsidRDefault="00B00617" w:rsidP="00B00617">
      <w:pPr>
        <w:rPr>
          <w:lang w:val="en-GB"/>
        </w:rPr>
      </w:pPr>
      <w:r w:rsidRPr="00B00617">
        <w:rPr>
          <w:lang w:val="en-GB"/>
        </w:rPr>
        <w:t xml:space="preserve">Let </w:t>
      </w:r>
      <w:r w:rsidRPr="00B00617">
        <w:rPr>
          <w:i/>
          <w:iCs/>
          <w:lang w:val="en-GB"/>
        </w:rPr>
        <w:t>n</w:t>
      </w:r>
      <w:r w:rsidRPr="00B00617">
        <w:rPr>
          <w:lang w:val="en-GB"/>
        </w:rPr>
        <w:t xml:space="preserve"> be the number of exhibits and </w:t>
      </w:r>
      <w:r w:rsidRPr="00B00617">
        <w:rPr>
          <w:i/>
          <w:iCs/>
          <w:lang w:val="en-GB"/>
        </w:rPr>
        <w:t>m</w:t>
      </w:r>
      <w:r w:rsidRPr="00B00617">
        <w:rPr>
          <w:lang w:val="en-GB"/>
        </w:rPr>
        <w:t xml:space="preserve"> the number of rooms.</w:t>
      </w:r>
    </w:p>
    <w:p w14:paraId="6927E797" w14:textId="77777777" w:rsidR="00B00617" w:rsidRPr="00B00617" w:rsidRDefault="00B00617" w:rsidP="00B00617">
      <w:pPr>
        <w:numPr>
          <w:ilvl w:val="0"/>
          <w:numId w:val="28"/>
        </w:numPr>
        <w:rPr>
          <w:lang w:val="en-GB"/>
        </w:rPr>
      </w:pPr>
      <w:r w:rsidRPr="00B00617">
        <w:rPr>
          <w:lang w:val="en-GB"/>
        </w:rPr>
        <w:t xml:space="preserve">Validity checking for one placement takes at worst </w:t>
      </w:r>
      <w:r w:rsidRPr="00B00617">
        <w:rPr>
          <w:b/>
          <w:bCs/>
          <w:lang w:val="en-GB"/>
        </w:rPr>
        <w:t>O(k)</w:t>
      </w:r>
      <w:r w:rsidRPr="00B00617">
        <w:rPr>
          <w:lang w:val="en-GB"/>
        </w:rPr>
        <w:t xml:space="preserve"> where </w:t>
      </w:r>
      <w:r w:rsidRPr="00B00617">
        <w:rPr>
          <w:i/>
          <w:iCs/>
          <w:lang w:val="en-GB"/>
        </w:rPr>
        <w:t>k</w:t>
      </w:r>
      <w:r w:rsidRPr="00B00617">
        <w:rPr>
          <w:lang w:val="en-GB"/>
        </w:rPr>
        <w:t xml:space="preserve"> is the number of exhibits already in that room.</w:t>
      </w:r>
    </w:p>
    <w:p w14:paraId="1DEBA276" w14:textId="6B9324A8" w:rsidR="00B00617" w:rsidRPr="00B00617" w:rsidRDefault="00B00617" w:rsidP="00EB4EA9">
      <w:pPr>
        <w:numPr>
          <w:ilvl w:val="0"/>
          <w:numId w:val="28"/>
        </w:numPr>
        <w:rPr>
          <w:lang w:val="en-GB"/>
        </w:rPr>
      </w:pPr>
      <w:r w:rsidRPr="00B00617">
        <w:rPr>
          <w:lang w:val="en-GB"/>
        </w:rPr>
        <w:t xml:space="preserve">The backtracking algorithm tries each exhibit in each room in the worst case, giving a worst-case complexity of </w:t>
      </w:r>
      <w:r w:rsidRPr="00B00617">
        <w:rPr>
          <w:b/>
          <w:bCs/>
          <w:lang w:val="en-GB"/>
        </w:rPr>
        <w:t>O(mⁿ)</w:t>
      </w:r>
      <w:r w:rsidRPr="00B00617">
        <w:rPr>
          <w:lang w:val="en-GB"/>
        </w:rPr>
        <w:t>.</w:t>
      </w:r>
      <w:r w:rsidRPr="00B00617">
        <w:rPr>
          <w:lang w:val="en-GB"/>
        </w:rPr>
        <w:br/>
      </w:r>
    </w:p>
    <w:p w14:paraId="7FCF2D60" w14:textId="76B0ED11" w:rsidR="0074535B" w:rsidRDefault="004B5DAE" w:rsidP="004B5DAE">
      <w:pPr>
        <w:pStyle w:val="Heading1"/>
        <w:rPr>
          <w:b/>
          <w:bCs/>
          <w:lang w:val="en-GB"/>
        </w:rPr>
      </w:pPr>
      <w:bookmarkStart w:id="4" w:name="_Toc214420262"/>
      <w:r w:rsidRPr="004B5DAE">
        <w:rPr>
          <w:b/>
          <w:bCs/>
          <w:lang w:val="en-GB"/>
        </w:rPr>
        <w:lastRenderedPageBreak/>
        <w:t>Testing</w:t>
      </w:r>
      <w:r>
        <w:rPr>
          <w:b/>
          <w:bCs/>
          <w:lang w:val="en-GB"/>
        </w:rPr>
        <w:t>:</w:t>
      </w:r>
      <w:bookmarkEnd w:id="4"/>
    </w:p>
    <w:p w14:paraId="25942040" w14:textId="75B2878D" w:rsidR="004B5DAE" w:rsidRDefault="00EB4EA9" w:rsidP="004B5DAE">
      <w:pPr>
        <w:rPr>
          <w:lang w:val="en-GB"/>
        </w:rPr>
      </w:pPr>
      <w:r>
        <w:rPr>
          <w:lang w:val="en-GB"/>
        </w:rPr>
        <w:t>3</w:t>
      </w:r>
      <w:r w:rsidR="004B5DAE">
        <w:rPr>
          <w:lang w:val="en-GB"/>
        </w:rPr>
        <w:t xml:space="preserve"> Separate Classes were used for testing.</w:t>
      </w:r>
      <w:r w:rsidR="00C0232E">
        <w:rPr>
          <w:lang w:val="en-GB"/>
        </w:rPr>
        <w:t xml:space="preserve"> </w:t>
      </w:r>
    </w:p>
    <w:p w14:paraId="2AC96D52" w14:textId="2E9454AD" w:rsidR="00C0232E" w:rsidRDefault="00F867F9" w:rsidP="00C0232E">
      <w:pPr>
        <w:pStyle w:val="ListParagraph"/>
        <w:numPr>
          <w:ilvl w:val="0"/>
          <w:numId w:val="26"/>
        </w:numPr>
        <w:rPr>
          <w:lang w:val="en-GB"/>
        </w:rPr>
      </w:pPr>
      <w:proofErr w:type="spellStart"/>
      <w:r>
        <w:rPr>
          <w:lang w:val="en-GB"/>
        </w:rPr>
        <w:t>testMain</w:t>
      </w:r>
      <w:proofErr w:type="spellEnd"/>
      <w:r>
        <w:rPr>
          <w:lang w:val="en-GB"/>
        </w:rPr>
        <w:t xml:space="preserve"> -&gt; used to Check the mermaid output is correct.</w:t>
      </w:r>
    </w:p>
    <w:p w14:paraId="7549EB16" w14:textId="73BE5106" w:rsidR="00F867F9" w:rsidRDefault="00F867F9" w:rsidP="00C0232E">
      <w:pPr>
        <w:pStyle w:val="ListParagraph"/>
        <w:numPr>
          <w:ilvl w:val="0"/>
          <w:numId w:val="26"/>
        </w:numPr>
        <w:rPr>
          <w:lang w:val="en-GB"/>
        </w:rPr>
      </w:pPr>
      <w:r>
        <w:rPr>
          <w:lang w:val="en-GB"/>
        </w:rPr>
        <w:t>MyTask</w:t>
      </w:r>
      <w:r w:rsidR="00EB4EA9">
        <w:rPr>
          <w:lang w:val="en-GB"/>
        </w:rPr>
        <w:t>1</w:t>
      </w:r>
      <w:r>
        <w:rPr>
          <w:lang w:val="en-GB"/>
        </w:rPr>
        <w:t xml:space="preserve">Tests -&gt; A series of Junit Test for the </w:t>
      </w:r>
      <w:r w:rsidR="00097978">
        <w:rPr>
          <w:lang w:val="en-GB"/>
        </w:rPr>
        <w:t xml:space="preserve">First </w:t>
      </w:r>
      <w:r w:rsidR="00EB4EA9">
        <w:rPr>
          <w:lang w:val="en-GB"/>
        </w:rPr>
        <w:t>Task</w:t>
      </w:r>
    </w:p>
    <w:p w14:paraId="4DE6069C" w14:textId="701B3C2F" w:rsidR="00EB4EA9" w:rsidRDefault="00EB4EA9" w:rsidP="00C0232E">
      <w:pPr>
        <w:pStyle w:val="ListParagraph"/>
        <w:numPr>
          <w:ilvl w:val="0"/>
          <w:numId w:val="26"/>
        </w:numPr>
        <w:rPr>
          <w:lang w:val="en-GB"/>
        </w:rPr>
      </w:pPr>
      <w:r>
        <w:rPr>
          <w:lang w:val="en-GB"/>
        </w:rPr>
        <w:t>Task4Tests -&gt; A series of Junit Tests for the Fourth Task</w:t>
      </w:r>
    </w:p>
    <w:p w14:paraId="1A77168F" w14:textId="48E64E20" w:rsidR="009C65FC" w:rsidRDefault="00EB4EA9" w:rsidP="004924DF">
      <w:pPr>
        <w:rPr>
          <w:lang w:val="en-GB"/>
        </w:rPr>
      </w:pPr>
      <w:r>
        <w:rPr>
          <w:lang w:val="en-GB"/>
        </w:rPr>
        <w:t xml:space="preserve">All details of </w:t>
      </w:r>
      <w:r w:rsidR="004924DF">
        <w:rPr>
          <w:lang w:val="en-GB"/>
        </w:rPr>
        <w:t>what I test for is mentioned in comments inside the test classes.</w:t>
      </w:r>
      <w:bookmarkStart w:id="5" w:name="_Toc214420263"/>
    </w:p>
    <w:p w14:paraId="4C1D39B1" w14:textId="77A89C0A" w:rsidR="00BB3AA6" w:rsidRPr="009C65FC" w:rsidRDefault="007A0CDA" w:rsidP="009C65FC">
      <w:pPr>
        <w:rPr>
          <w:lang w:val="en-GB"/>
        </w:rPr>
      </w:pPr>
      <w:r w:rsidRPr="00C07238">
        <w:rPr>
          <w:b/>
          <w:bCs/>
          <w:lang w:val="en-GB"/>
        </w:rPr>
        <w:t>Reflection on process of Development.</w:t>
      </w:r>
      <w:bookmarkEnd w:id="5"/>
    </w:p>
    <w:p w14:paraId="464FC184" w14:textId="72E50499" w:rsidR="007D084E" w:rsidRDefault="009B1BCA" w:rsidP="003C6EC9">
      <w:pPr>
        <w:rPr>
          <w:lang w:val="en-GB"/>
        </w:rPr>
      </w:pPr>
      <w:r>
        <w:rPr>
          <w:lang w:val="en-GB"/>
        </w:rPr>
        <w:t>Looking back at my process of development for this assignment I believe that I have learnt mean valuable lessons.</w:t>
      </w:r>
      <w:r>
        <w:rPr>
          <w:lang w:val="en-GB"/>
        </w:rPr>
        <w:br/>
        <w:t xml:space="preserve">It made me realize that I struggled with </w:t>
      </w:r>
      <w:r w:rsidR="000F5351">
        <w:rPr>
          <w:lang w:val="en-GB"/>
        </w:rPr>
        <w:t xml:space="preserve">coding fluency, </w:t>
      </w:r>
      <w:r w:rsidR="00C07238">
        <w:rPr>
          <w:lang w:val="en-GB"/>
        </w:rPr>
        <w:t>in</w:t>
      </w:r>
      <w:r w:rsidR="000F5351">
        <w:rPr>
          <w:lang w:val="en-GB"/>
        </w:rPr>
        <w:t xml:space="preserve"> many instances I found myself stuck not knowing what to write in the IDE even though I understood what needed to be done </w:t>
      </w:r>
      <w:r w:rsidR="00F87864">
        <w:rPr>
          <w:lang w:val="en-GB"/>
        </w:rPr>
        <w:t>in theory.</w:t>
      </w:r>
    </w:p>
    <w:p w14:paraId="7E52B4FF" w14:textId="0E9C3040" w:rsidR="00F61BB3" w:rsidRDefault="00F61BB3" w:rsidP="00F87864">
      <w:pPr>
        <w:rPr>
          <w:lang w:val="en-GB"/>
        </w:rPr>
      </w:pPr>
      <w:r>
        <w:rPr>
          <w:lang w:val="en-GB"/>
        </w:rPr>
        <w:t>Initially I struggled quite a bit with the data structure</w:t>
      </w:r>
      <w:r w:rsidR="00505AA5">
        <w:rPr>
          <w:lang w:val="en-GB"/>
        </w:rPr>
        <w:t xml:space="preserve">, as well as the mental shift of using Map instead of Lists; A lot of the time I found myself using </w:t>
      </w:r>
      <w:r w:rsidR="005C0D35">
        <w:rPr>
          <w:lang w:val="en-GB"/>
        </w:rPr>
        <w:t>List methods on Maps and Iterating over a map as if it’s a list which made me run into many bugs.</w:t>
      </w:r>
    </w:p>
    <w:p w14:paraId="43EE70AE" w14:textId="76487092" w:rsidR="00626A69" w:rsidRDefault="003C6EC9" w:rsidP="00F87864">
      <w:pPr>
        <w:rPr>
          <w:lang w:val="en-GB"/>
        </w:rPr>
      </w:pPr>
      <w:r>
        <w:rPr>
          <w:lang w:val="en-GB"/>
        </w:rPr>
        <w:t>The biggest Hurdle for me was working on the final task</w:t>
      </w:r>
      <w:r w:rsidR="00504572">
        <w:rPr>
          <w:lang w:val="en-GB"/>
        </w:rPr>
        <w:t xml:space="preserve"> and testing it, I feel like I didn’t </w:t>
      </w:r>
      <w:r w:rsidR="00B828BF">
        <w:rPr>
          <w:lang w:val="en-GB"/>
        </w:rPr>
        <w:t>produce</w:t>
      </w:r>
      <w:r w:rsidR="00504572">
        <w:rPr>
          <w:lang w:val="en-GB"/>
        </w:rPr>
        <w:t xml:space="preserve"> high enough quality code for this section compared to the other tasks</w:t>
      </w:r>
      <w:r w:rsidR="00D03F28">
        <w:rPr>
          <w:lang w:val="en-GB"/>
        </w:rPr>
        <w:t xml:space="preserve">, I believe that the code could have been more </w:t>
      </w:r>
      <w:r w:rsidR="00A912C4">
        <w:rPr>
          <w:lang w:val="en-GB"/>
        </w:rPr>
        <w:t>organized.</w:t>
      </w:r>
      <w:r w:rsidR="00504572">
        <w:rPr>
          <w:lang w:val="en-GB"/>
        </w:rPr>
        <w:t xml:space="preserve"> It made me realize the gap in my knowledge when it comes to recursion </w:t>
      </w:r>
      <w:r w:rsidR="00591196">
        <w:rPr>
          <w:lang w:val="en-GB"/>
        </w:rPr>
        <w:t>and</w:t>
      </w:r>
      <w:r w:rsidR="00D25FB1">
        <w:rPr>
          <w:lang w:val="en-GB"/>
        </w:rPr>
        <w:t xml:space="preserve"> made me realize I need more practice evaluating algorithm behaviour</w:t>
      </w:r>
      <w:r w:rsidR="00A912C4">
        <w:rPr>
          <w:lang w:val="en-GB"/>
        </w:rPr>
        <w:t>, I found myself having to revise how recursive backtracking is handled too frequently</w:t>
      </w:r>
      <w:r w:rsidR="00412C52">
        <w:rPr>
          <w:lang w:val="en-GB"/>
        </w:rPr>
        <w:t>.</w:t>
      </w:r>
    </w:p>
    <w:p w14:paraId="34922D5B" w14:textId="4F1598A5" w:rsidR="005C0D35" w:rsidRDefault="005C0D35" w:rsidP="005C0D35">
      <w:pPr>
        <w:rPr>
          <w:lang w:val="en-GB"/>
        </w:rPr>
      </w:pPr>
      <w:r>
        <w:rPr>
          <w:lang w:val="en-GB"/>
        </w:rPr>
        <w:t>It also helped me shift my thinking from coding in a way that “Just Works” into What is more efficient; An example of this is using Maps instead of basic lists which reduced the number of times I had to resort to brute forcing an algorithm.</w:t>
      </w:r>
    </w:p>
    <w:p w14:paraId="7E2FF670" w14:textId="78EDCC79" w:rsidR="00504572" w:rsidRDefault="00D25FB1" w:rsidP="00E74DBD">
      <w:pPr>
        <w:rPr>
          <w:lang w:val="en-GB"/>
        </w:rPr>
      </w:pPr>
      <w:r>
        <w:rPr>
          <w:lang w:val="en-GB"/>
        </w:rPr>
        <w:t xml:space="preserve">Despite these </w:t>
      </w:r>
      <w:r w:rsidR="00591196">
        <w:rPr>
          <w:lang w:val="en-GB"/>
        </w:rPr>
        <w:t>difficulties,</w:t>
      </w:r>
      <w:r w:rsidR="00504572">
        <w:rPr>
          <w:lang w:val="en-GB"/>
        </w:rPr>
        <w:t xml:space="preserve"> I believe that I did a decent job on this assignment, </w:t>
      </w:r>
      <w:r w:rsidR="00B828BF">
        <w:rPr>
          <w:lang w:val="en-GB"/>
        </w:rPr>
        <w:t>my</w:t>
      </w:r>
      <w:r w:rsidR="00504572">
        <w:rPr>
          <w:lang w:val="en-GB"/>
        </w:rPr>
        <w:t xml:space="preserve"> code was clear and so was its structure</w:t>
      </w:r>
      <w:r w:rsidR="004B5DAE">
        <w:rPr>
          <w:lang w:val="en-GB"/>
        </w:rPr>
        <w:t xml:space="preserve"> although I believe I could have tested my 3</w:t>
      </w:r>
      <w:r w:rsidR="004B5DAE" w:rsidRPr="004B5DAE">
        <w:rPr>
          <w:vertAlign w:val="superscript"/>
          <w:lang w:val="en-GB"/>
        </w:rPr>
        <w:t>rd</w:t>
      </w:r>
      <w:r w:rsidR="004B5DAE">
        <w:rPr>
          <w:lang w:val="en-GB"/>
        </w:rPr>
        <w:t xml:space="preserve"> and 4</w:t>
      </w:r>
      <w:r w:rsidR="004B5DAE" w:rsidRPr="004B5DAE">
        <w:rPr>
          <w:vertAlign w:val="superscript"/>
          <w:lang w:val="en-GB"/>
        </w:rPr>
        <w:t>th</w:t>
      </w:r>
      <w:r w:rsidR="004B5DAE">
        <w:rPr>
          <w:lang w:val="en-GB"/>
        </w:rPr>
        <w:t xml:space="preserve"> task m</w:t>
      </w:r>
      <w:r w:rsidR="004224F0">
        <w:rPr>
          <w:lang w:val="en-GB"/>
        </w:rPr>
        <w:t>ore extensively;</w:t>
      </w:r>
      <w:r w:rsidR="000247B8">
        <w:rPr>
          <w:lang w:val="en-GB"/>
        </w:rPr>
        <w:t xml:space="preserve"> I also believe that my report was very simple yet informative of the development process for my project.</w:t>
      </w:r>
      <w:r w:rsidR="00E74DBD">
        <w:rPr>
          <w:lang w:val="en-GB"/>
        </w:rPr>
        <w:t xml:space="preserve"> Overall, I’m pleased which the way the assignment development process went.</w:t>
      </w:r>
    </w:p>
    <w:p w14:paraId="74B1815D" w14:textId="5B3BC8AD" w:rsidR="00535429" w:rsidRDefault="00535429" w:rsidP="00242C56">
      <w:pPr>
        <w:rPr>
          <w:lang w:val="en-GB"/>
        </w:rPr>
      </w:pPr>
    </w:p>
    <w:p w14:paraId="1B1A4E55" w14:textId="4CB75DD3" w:rsidR="006322D8" w:rsidRDefault="006322D8" w:rsidP="006322D8">
      <w:pPr>
        <w:rPr>
          <w:lang w:val="en-GB"/>
        </w:rPr>
      </w:pPr>
    </w:p>
    <w:p w14:paraId="31974AE5" w14:textId="77777777" w:rsidR="006322D8" w:rsidRDefault="006322D8">
      <w:pPr>
        <w:rPr>
          <w:lang w:val="en-GB"/>
        </w:rPr>
      </w:pPr>
      <w:r>
        <w:rPr>
          <w:lang w:val="en-GB"/>
        </w:rPr>
        <w:br w:type="page"/>
      </w:r>
    </w:p>
    <w:p w14:paraId="32E74D6D" w14:textId="77777777" w:rsidR="00B220E6" w:rsidRDefault="00B220E6" w:rsidP="009209BD">
      <w:pPr>
        <w:pStyle w:val="Heading2"/>
        <w:rPr>
          <w:b/>
          <w:bCs/>
          <w:lang w:val="en-GB"/>
        </w:rPr>
      </w:pPr>
      <w:r w:rsidRPr="009209BD">
        <w:rPr>
          <w:b/>
          <w:bCs/>
          <w:lang w:val="en-GB"/>
        </w:rPr>
        <w:lastRenderedPageBreak/>
        <w:t>Reference list</w:t>
      </w:r>
    </w:p>
    <w:p w14:paraId="12373825" w14:textId="77777777" w:rsidR="00C048E8" w:rsidRPr="00C048E8" w:rsidRDefault="00C048E8" w:rsidP="00C048E8">
      <w:pPr>
        <w:rPr>
          <w:lang w:val="en-GB"/>
        </w:rPr>
      </w:pPr>
    </w:p>
    <w:p w14:paraId="40846F69" w14:textId="11FB5DD0" w:rsidR="00C048E8" w:rsidRPr="00C048E8" w:rsidRDefault="00C048E8" w:rsidP="00C048E8">
      <w:pPr>
        <w:rPr>
          <w:b/>
          <w:bCs/>
          <w:lang w:val="en-GB"/>
        </w:rPr>
      </w:pPr>
      <w:r w:rsidRPr="00C048E8">
        <w:rPr>
          <w:b/>
          <w:bCs/>
          <w:lang w:val="en-GB"/>
        </w:rPr>
        <w:t xml:space="preserve">Learning Material for </w:t>
      </w:r>
      <w:r w:rsidRPr="00C048E8">
        <w:rPr>
          <w:b/>
          <w:bCs/>
          <w:lang w:val="en-GB"/>
        </w:rPr>
        <w:t>Junit.</w:t>
      </w:r>
      <w:r w:rsidRPr="00C048E8">
        <w:rPr>
          <w:b/>
          <w:bCs/>
          <w:lang w:val="en-GB"/>
        </w:rPr>
        <w:t xml:space="preserve"> </w:t>
      </w:r>
    </w:p>
    <w:p w14:paraId="6E9219D3" w14:textId="123F587D" w:rsidR="00B220E6" w:rsidRPr="009209BD" w:rsidRDefault="00B220E6" w:rsidP="009209BD">
      <w:pPr>
        <w:rPr>
          <w:lang w:val="en-GB"/>
        </w:rPr>
      </w:pPr>
      <w:r w:rsidRPr="009209BD">
        <w:rPr>
          <w:lang w:val="en-GB"/>
        </w:rPr>
        <w:t xml:space="preserve">Bechtold, S. (2016). </w:t>
      </w:r>
      <w:r w:rsidRPr="009209BD">
        <w:rPr>
          <w:i/>
          <w:iCs/>
          <w:lang w:val="en-GB"/>
        </w:rPr>
        <w:t>JUnit 5 User Guide</w:t>
      </w:r>
      <w:r w:rsidRPr="009209BD">
        <w:rPr>
          <w:lang w:val="en-GB"/>
        </w:rPr>
        <w:t xml:space="preserve">. [online] Junit.org. </w:t>
      </w:r>
    </w:p>
    <w:p w14:paraId="2E147BC2" w14:textId="1ED2EB0F" w:rsidR="00D978BB" w:rsidRDefault="00B220E6" w:rsidP="009209BD">
      <w:pPr>
        <w:rPr>
          <w:lang w:val="en-GB"/>
        </w:rPr>
      </w:pPr>
      <w:r w:rsidRPr="009209BD">
        <w:rPr>
          <w:lang w:val="en-GB"/>
        </w:rPr>
        <w:t xml:space="preserve">Coding with John (2025). </w:t>
      </w:r>
      <w:r w:rsidRPr="009209BD">
        <w:rPr>
          <w:i/>
          <w:iCs/>
          <w:lang w:val="en-GB"/>
        </w:rPr>
        <w:t>JUnit Tutorial</w:t>
      </w:r>
      <w:r w:rsidRPr="009209BD">
        <w:rPr>
          <w:lang w:val="en-GB"/>
        </w:rPr>
        <w:t xml:space="preserve">. [online] Youtu.be. Available at: </w:t>
      </w:r>
      <w:hyperlink r:id="rId10" w:history="1">
        <w:r w:rsidR="00D978BB" w:rsidRPr="00B977BC">
          <w:rPr>
            <w:rStyle w:val="Hyperlink"/>
            <w:lang w:val="en-GB"/>
          </w:rPr>
          <w:t>https://youtu.be/vZm0lHciFsQ?si=tw-ifhqQeqYRvLBH</w:t>
        </w:r>
      </w:hyperlink>
      <w:r w:rsidRPr="009209BD">
        <w:rPr>
          <w:lang w:val="en-GB"/>
        </w:rPr>
        <w:t xml:space="preserve"> </w:t>
      </w:r>
    </w:p>
    <w:p w14:paraId="7FDA057D" w14:textId="25D31959" w:rsidR="00C048E8" w:rsidRPr="00C048E8" w:rsidRDefault="00C048E8" w:rsidP="009209BD">
      <w:pPr>
        <w:rPr>
          <w:b/>
          <w:bCs/>
          <w:lang w:val="en-GB"/>
        </w:rPr>
      </w:pPr>
      <w:r w:rsidRPr="00C048E8">
        <w:rPr>
          <w:b/>
          <w:bCs/>
          <w:lang w:val="en-GB"/>
        </w:rPr>
        <w:t>Material for familiarizing with mermaid syntax.</w:t>
      </w:r>
    </w:p>
    <w:p w14:paraId="11D2E70B" w14:textId="441FA1B1" w:rsidR="00C048E8" w:rsidRDefault="00B220E6" w:rsidP="009209BD">
      <w:pPr>
        <w:rPr>
          <w:lang w:val="en-GB"/>
        </w:rPr>
      </w:pPr>
      <w:r w:rsidRPr="009209BD">
        <w:rPr>
          <w:lang w:val="en-GB"/>
        </w:rPr>
        <w:t xml:space="preserve">Mermaid (2025). </w:t>
      </w:r>
      <w:r w:rsidRPr="009209BD">
        <w:rPr>
          <w:i/>
          <w:iCs/>
          <w:lang w:val="en-GB"/>
        </w:rPr>
        <w:t>Mermaid Flowchart Documentation</w:t>
      </w:r>
      <w:r w:rsidRPr="009209BD">
        <w:rPr>
          <w:lang w:val="en-GB"/>
        </w:rPr>
        <w:t xml:space="preserve">. [online] Mermaidchart.com. Available at: </w:t>
      </w:r>
      <w:hyperlink r:id="rId11" w:history="1">
        <w:r w:rsidR="00C048E8" w:rsidRPr="00B977BC">
          <w:rPr>
            <w:rStyle w:val="Hyperlink"/>
            <w:lang w:val="en-GB"/>
          </w:rPr>
          <w:t>https://docs.mermaidchart.com/mermaid-oss/syntax/flowchart.html</w:t>
        </w:r>
      </w:hyperlink>
    </w:p>
    <w:p w14:paraId="6A5E5434" w14:textId="478E99DE" w:rsidR="00B220E6" w:rsidRPr="00C048E8" w:rsidRDefault="00C048E8" w:rsidP="00C048E8">
      <w:pPr>
        <w:rPr>
          <w:b/>
          <w:bCs/>
          <w:lang w:val="en-GB"/>
        </w:rPr>
      </w:pPr>
      <w:r w:rsidRPr="00C048E8">
        <w:rPr>
          <w:b/>
          <w:bCs/>
          <w:lang w:val="en-GB"/>
        </w:rPr>
        <w:t xml:space="preserve">Documentation used as material for learning StringBuilder. </w:t>
      </w:r>
      <w:r w:rsidR="00B220E6" w:rsidRPr="00C048E8">
        <w:rPr>
          <w:b/>
          <w:bCs/>
          <w:lang w:val="en-GB"/>
        </w:rPr>
        <w:t xml:space="preserve"> </w:t>
      </w:r>
    </w:p>
    <w:p w14:paraId="681E3DA3" w14:textId="77777777" w:rsidR="0095634D" w:rsidRDefault="00B220E6" w:rsidP="009209BD">
      <w:pPr>
        <w:rPr>
          <w:lang w:val="en-GB"/>
        </w:rPr>
      </w:pPr>
      <w:r w:rsidRPr="009209BD">
        <w:rPr>
          <w:lang w:val="en-GB"/>
        </w:rPr>
        <w:t xml:space="preserve">Oracle (n.d.). </w:t>
      </w:r>
      <w:r w:rsidRPr="009209BD">
        <w:rPr>
          <w:i/>
          <w:iCs/>
          <w:lang w:val="en-GB"/>
        </w:rPr>
        <w:t xml:space="preserve">StringBuilder (Java Platform SE </w:t>
      </w:r>
      <w:proofErr w:type="gramStart"/>
      <w:r w:rsidRPr="009209BD">
        <w:rPr>
          <w:i/>
          <w:iCs/>
          <w:lang w:val="en-GB"/>
        </w:rPr>
        <w:t>8 )</w:t>
      </w:r>
      <w:proofErr w:type="gramEnd"/>
      <w:r w:rsidRPr="009209BD">
        <w:rPr>
          <w:lang w:val="en-GB"/>
        </w:rPr>
        <w:t xml:space="preserve">. [online] docs.oracle.com. Available at: https://docs.oracle.com/javase/8/docs/api/java/lang/StringBuilder.html </w:t>
      </w:r>
    </w:p>
    <w:p w14:paraId="0C57C0B6" w14:textId="1211B680" w:rsidR="00263322" w:rsidRPr="00263322" w:rsidRDefault="00B220E6" w:rsidP="00263322">
      <w:pPr>
        <w:rPr>
          <w:b/>
          <w:bCs/>
          <w:lang w:val="en-GB"/>
        </w:rPr>
      </w:pPr>
      <w:r w:rsidRPr="009209BD">
        <w:rPr>
          <w:lang w:val="en-GB"/>
        </w:rPr>
        <w:t xml:space="preserve">W3Schools (n.d.). </w:t>
      </w:r>
      <w:r w:rsidRPr="009209BD">
        <w:rPr>
          <w:i/>
          <w:iCs/>
          <w:lang w:val="en-GB"/>
        </w:rPr>
        <w:t xml:space="preserve">Java String </w:t>
      </w:r>
      <w:proofErr w:type="gramStart"/>
      <w:r w:rsidRPr="009209BD">
        <w:rPr>
          <w:i/>
          <w:iCs/>
          <w:lang w:val="en-GB"/>
        </w:rPr>
        <w:t>replace(</w:t>
      </w:r>
      <w:proofErr w:type="gramEnd"/>
      <w:r w:rsidRPr="009209BD">
        <w:rPr>
          <w:i/>
          <w:iCs/>
          <w:lang w:val="en-GB"/>
        </w:rPr>
        <w:t>) Method</w:t>
      </w:r>
      <w:r w:rsidRPr="009209BD">
        <w:rPr>
          <w:lang w:val="en-GB"/>
        </w:rPr>
        <w:t xml:space="preserve">. [online] www.w3schools.com. Available at: </w:t>
      </w:r>
      <w:r w:rsidR="00920D73" w:rsidRPr="00920D73">
        <w:rPr>
          <w:lang w:val="en-GB"/>
        </w:rPr>
        <w:t>https://www.w3schools.com/java/ref_string_replace.asp</w:t>
      </w:r>
      <w:r w:rsidR="00920D73" w:rsidRPr="00920D73">
        <w:rPr>
          <w:lang w:val="en-GB"/>
        </w:rPr>
        <w:t xml:space="preserve"> </w:t>
      </w:r>
      <w:r w:rsidR="00263322">
        <w:rPr>
          <w:lang w:val="en-GB"/>
        </w:rPr>
        <w:br/>
      </w:r>
      <w:r w:rsidR="00263322">
        <w:rPr>
          <w:lang w:val="en-GB"/>
        </w:rPr>
        <w:br/>
      </w:r>
      <w:r w:rsidR="00263322">
        <w:rPr>
          <w:b/>
          <w:bCs/>
          <w:lang w:val="en-GB"/>
        </w:rPr>
        <w:t>References for Algorithms and Data Structures Used</w:t>
      </w:r>
    </w:p>
    <w:p w14:paraId="482B6808" w14:textId="2EE6581B" w:rsidR="00B220E6" w:rsidRPr="009209BD" w:rsidRDefault="00B220E6" w:rsidP="009209BD">
      <w:pPr>
        <w:rPr>
          <w:lang w:val="en-GB"/>
        </w:rPr>
      </w:pPr>
      <w:r w:rsidRPr="009209BD">
        <w:rPr>
          <w:lang w:val="en-GB"/>
        </w:rPr>
        <w:t xml:space="preserve">Zagres, C. (n.d.). </w:t>
      </w:r>
      <w:r w:rsidRPr="009209BD">
        <w:rPr>
          <w:i/>
          <w:iCs/>
          <w:lang w:val="en-GB"/>
        </w:rPr>
        <w:t>CS21120 Recursive Algorithms. Lecture 4, Workshop 2</w:t>
      </w:r>
      <w:r w:rsidRPr="009209BD">
        <w:rPr>
          <w:lang w:val="en-GB"/>
        </w:rPr>
        <w:t xml:space="preserve">. [online] Aberystwyth University. </w:t>
      </w:r>
    </w:p>
    <w:p w14:paraId="4442C4A3" w14:textId="4C9306DE" w:rsidR="00B220E6" w:rsidRPr="009209BD" w:rsidRDefault="00B220E6" w:rsidP="009209BD">
      <w:pPr>
        <w:rPr>
          <w:lang w:val="en-GB"/>
        </w:rPr>
      </w:pPr>
      <w:r w:rsidRPr="009209BD">
        <w:rPr>
          <w:lang w:val="en-GB"/>
        </w:rPr>
        <w:t xml:space="preserve">Zagres, C. (n.d.). </w:t>
      </w:r>
      <w:r w:rsidRPr="009209BD">
        <w:rPr>
          <w:i/>
          <w:iCs/>
          <w:lang w:val="en-GB"/>
        </w:rPr>
        <w:t>CS21120. Maps and Sets (Abstract Data Structures), Lecture 5.</w:t>
      </w:r>
      <w:r w:rsidRPr="009209BD">
        <w:rPr>
          <w:lang w:val="en-GB"/>
        </w:rPr>
        <w:t xml:space="preserve"> [online] Aberystwyth University. </w:t>
      </w:r>
    </w:p>
    <w:p w14:paraId="507E70DD" w14:textId="3F7B5F98" w:rsidR="00B220E6" w:rsidRPr="009209BD" w:rsidRDefault="00B220E6" w:rsidP="009209BD">
      <w:pPr>
        <w:rPr>
          <w:lang w:val="en-GB"/>
        </w:rPr>
      </w:pPr>
      <w:r w:rsidRPr="009209BD">
        <w:rPr>
          <w:lang w:val="en-GB"/>
        </w:rPr>
        <w:t xml:space="preserve">Zarges, C. (n.d.). </w:t>
      </w:r>
      <w:r w:rsidRPr="009209BD">
        <w:rPr>
          <w:i/>
          <w:iCs/>
          <w:lang w:val="en-GB"/>
        </w:rPr>
        <w:t>CS21120. Graph Data Structure and traversal. Lecture 9, Workshop 5</w:t>
      </w:r>
      <w:r w:rsidRPr="009209BD">
        <w:rPr>
          <w:lang w:val="en-GB"/>
        </w:rPr>
        <w:t xml:space="preserve">. [online] Aberystwyth University. </w:t>
      </w:r>
    </w:p>
    <w:p w14:paraId="10E217CA" w14:textId="77777777" w:rsidR="00383F38" w:rsidRPr="006322D8" w:rsidRDefault="00383F38" w:rsidP="006322D8">
      <w:pPr>
        <w:rPr>
          <w:lang w:val="en-GB"/>
        </w:rPr>
      </w:pPr>
    </w:p>
    <w:sectPr w:rsidR="00383F38" w:rsidRPr="006322D8">
      <w:footerReference w:type="default" r:id="rId12"/>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9975E" w14:textId="77777777" w:rsidR="00D93BEB" w:rsidRDefault="00D93BEB">
      <w:pPr>
        <w:spacing w:before="0" w:after="0" w:line="240" w:lineRule="auto"/>
      </w:pPr>
      <w:r>
        <w:separator/>
      </w:r>
    </w:p>
  </w:endnote>
  <w:endnote w:type="continuationSeparator" w:id="0">
    <w:p w14:paraId="4D37AB9B" w14:textId="77777777" w:rsidR="00D93BEB" w:rsidRDefault="00D93BE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E66F7" w14:textId="77777777" w:rsidR="001638F6" w:rsidRDefault="00844483">
    <w:pPr>
      <w:pStyle w:val="Footer"/>
    </w:pPr>
    <w:r>
      <w:rPr>
        <w:lang w:val="en-GB" w:bidi="en-GB"/>
      </w:rPr>
      <w:t xml:space="preserve">PAGE </w:t>
    </w:r>
    <w:r>
      <w:rPr>
        <w:lang w:val="en-GB" w:bidi="en-GB"/>
      </w:rPr>
      <w:fldChar w:fldCharType="begin"/>
    </w:r>
    <w:r>
      <w:rPr>
        <w:lang w:val="en-GB" w:bidi="en-GB"/>
      </w:rPr>
      <w:instrText xml:space="preserve"> PAGE  \* Arabic  \* MERGEFORMAT </w:instrText>
    </w:r>
    <w:r>
      <w:rPr>
        <w:lang w:val="en-GB" w:bidi="en-GB"/>
      </w:rPr>
      <w:fldChar w:fldCharType="separate"/>
    </w:r>
    <w:r w:rsidR="00934F1C">
      <w:rPr>
        <w:noProof/>
        <w:lang w:val="en-GB" w:bidi="en-GB"/>
      </w:rPr>
      <w:t>1</w:t>
    </w:r>
    <w:r>
      <w:rPr>
        <w:lang w:val="en-GB" w:bidi="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9DB57" w14:textId="77777777" w:rsidR="00D93BEB" w:rsidRDefault="00D93BEB">
      <w:pPr>
        <w:spacing w:before="0" w:after="0" w:line="240" w:lineRule="auto"/>
      </w:pPr>
      <w:r>
        <w:separator/>
      </w:r>
    </w:p>
  </w:footnote>
  <w:footnote w:type="continuationSeparator" w:id="0">
    <w:p w14:paraId="73BAB179" w14:textId="77777777" w:rsidR="00D93BEB" w:rsidRDefault="00D93BE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4194134"/>
    <w:multiLevelType w:val="hybridMultilevel"/>
    <w:tmpl w:val="3ED85B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F8F5B63"/>
    <w:multiLevelType w:val="multilevel"/>
    <w:tmpl w:val="1CD6B86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29FD0BD3"/>
    <w:multiLevelType w:val="hybridMultilevel"/>
    <w:tmpl w:val="918409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3440CC"/>
    <w:multiLevelType w:val="multilevel"/>
    <w:tmpl w:val="B5CE572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2C447691"/>
    <w:multiLevelType w:val="multilevel"/>
    <w:tmpl w:val="F3A4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410A2"/>
    <w:multiLevelType w:val="hybridMultilevel"/>
    <w:tmpl w:val="9D4254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0570FE8"/>
    <w:multiLevelType w:val="hybridMultilevel"/>
    <w:tmpl w:val="F2AEB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47612D"/>
    <w:multiLevelType w:val="hybridMultilevel"/>
    <w:tmpl w:val="A15A6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F200DC1"/>
    <w:multiLevelType w:val="hybridMultilevel"/>
    <w:tmpl w:val="BB7290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5BC271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BE0360C"/>
    <w:multiLevelType w:val="multilevel"/>
    <w:tmpl w:val="2E9695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79950E31"/>
    <w:multiLevelType w:val="hybridMultilevel"/>
    <w:tmpl w:val="AE02007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29099030">
    <w:abstractNumId w:val="9"/>
  </w:num>
  <w:num w:numId="2" w16cid:durableId="1898317606">
    <w:abstractNumId w:val="9"/>
  </w:num>
  <w:num w:numId="3" w16cid:durableId="55981222">
    <w:abstractNumId w:val="8"/>
  </w:num>
  <w:num w:numId="4" w16cid:durableId="1575893010">
    <w:abstractNumId w:val="8"/>
  </w:num>
  <w:num w:numId="5" w16cid:durableId="799152972">
    <w:abstractNumId w:val="9"/>
  </w:num>
  <w:num w:numId="6" w16cid:durableId="2084907372">
    <w:abstractNumId w:val="8"/>
  </w:num>
  <w:num w:numId="7" w16cid:durableId="239363759">
    <w:abstractNumId w:val="12"/>
  </w:num>
  <w:num w:numId="8" w16cid:durableId="1122962448">
    <w:abstractNumId w:val="10"/>
  </w:num>
  <w:num w:numId="9" w16cid:durableId="1385955671">
    <w:abstractNumId w:val="15"/>
  </w:num>
  <w:num w:numId="10" w16cid:durableId="851648405">
    <w:abstractNumId w:val="13"/>
  </w:num>
  <w:num w:numId="11" w16cid:durableId="792022192">
    <w:abstractNumId w:val="22"/>
  </w:num>
  <w:num w:numId="12" w16cid:durableId="912085976">
    <w:abstractNumId w:val="21"/>
  </w:num>
  <w:num w:numId="13" w16cid:durableId="2094737594">
    <w:abstractNumId w:val="7"/>
  </w:num>
  <w:num w:numId="14" w16cid:durableId="1897080784">
    <w:abstractNumId w:val="6"/>
  </w:num>
  <w:num w:numId="15" w16cid:durableId="1545673157">
    <w:abstractNumId w:val="5"/>
  </w:num>
  <w:num w:numId="16" w16cid:durableId="257057224">
    <w:abstractNumId w:val="4"/>
  </w:num>
  <w:num w:numId="17" w16cid:durableId="1211918318">
    <w:abstractNumId w:val="3"/>
  </w:num>
  <w:num w:numId="18" w16cid:durableId="171380816">
    <w:abstractNumId w:val="2"/>
  </w:num>
  <w:num w:numId="19" w16cid:durableId="1046753595">
    <w:abstractNumId w:val="1"/>
  </w:num>
  <w:num w:numId="20" w16cid:durableId="355735698">
    <w:abstractNumId w:val="0"/>
  </w:num>
  <w:num w:numId="21" w16cid:durableId="124588903">
    <w:abstractNumId w:val="23"/>
  </w:num>
  <w:num w:numId="22" w16cid:durableId="896630643">
    <w:abstractNumId w:val="14"/>
  </w:num>
  <w:num w:numId="23" w16cid:durableId="1028918234">
    <w:abstractNumId w:val="20"/>
  </w:num>
  <w:num w:numId="24" w16cid:durableId="1724791973">
    <w:abstractNumId w:val="19"/>
  </w:num>
  <w:num w:numId="25" w16cid:durableId="144015258">
    <w:abstractNumId w:val="11"/>
  </w:num>
  <w:num w:numId="26" w16cid:durableId="1065957470">
    <w:abstractNumId w:val="18"/>
  </w:num>
  <w:num w:numId="27" w16cid:durableId="2117172877">
    <w:abstractNumId w:val="17"/>
  </w:num>
  <w:num w:numId="28" w16cid:durableId="5861112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76C"/>
    <w:rsid w:val="000247B8"/>
    <w:rsid w:val="00026E26"/>
    <w:rsid w:val="00045296"/>
    <w:rsid w:val="00062127"/>
    <w:rsid w:val="00064DDA"/>
    <w:rsid w:val="000748AA"/>
    <w:rsid w:val="000761E0"/>
    <w:rsid w:val="00082DF2"/>
    <w:rsid w:val="00086405"/>
    <w:rsid w:val="00094DF1"/>
    <w:rsid w:val="00097978"/>
    <w:rsid w:val="000B248B"/>
    <w:rsid w:val="000B7978"/>
    <w:rsid w:val="000D3BFF"/>
    <w:rsid w:val="000D74A6"/>
    <w:rsid w:val="000D7F37"/>
    <w:rsid w:val="000E21A4"/>
    <w:rsid w:val="000E5A35"/>
    <w:rsid w:val="000F5351"/>
    <w:rsid w:val="000F6D95"/>
    <w:rsid w:val="001023A1"/>
    <w:rsid w:val="00133D43"/>
    <w:rsid w:val="00141A18"/>
    <w:rsid w:val="001453D4"/>
    <w:rsid w:val="00162569"/>
    <w:rsid w:val="001638F6"/>
    <w:rsid w:val="00170665"/>
    <w:rsid w:val="0017216B"/>
    <w:rsid w:val="001762A3"/>
    <w:rsid w:val="00192E0F"/>
    <w:rsid w:val="001A2000"/>
    <w:rsid w:val="001E0CC1"/>
    <w:rsid w:val="001E2CED"/>
    <w:rsid w:val="001E73E4"/>
    <w:rsid w:val="002111D3"/>
    <w:rsid w:val="002162D5"/>
    <w:rsid w:val="00223B60"/>
    <w:rsid w:val="00224DC5"/>
    <w:rsid w:val="00242086"/>
    <w:rsid w:val="00242C56"/>
    <w:rsid w:val="002469ED"/>
    <w:rsid w:val="00263322"/>
    <w:rsid w:val="00281424"/>
    <w:rsid w:val="002852A5"/>
    <w:rsid w:val="00297A5F"/>
    <w:rsid w:val="002A6FD6"/>
    <w:rsid w:val="002A7D56"/>
    <w:rsid w:val="002C1F1D"/>
    <w:rsid w:val="002D20C9"/>
    <w:rsid w:val="002D4B74"/>
    <w:rsid w:val="002E6D5B"/>
    <w:rsid w:val="002F579B"/>
    <w:rsid w:val="00300074"/>
    <w:rsid w:val="00316047"/>
    <w:rsid w:val="003209D6"/>
    <w:rsid w:val="00322128"/>
    <w:rsid w:val="00323265"/>
    <w:rsid w:val="0032762F"/>
    <w:rsid w:val="00334A73"/>
    <w:rsid w:val="003422FF"/>
    <w:rsid w:val="003531F6"/>
    <w:rsid w:val="00374C37"/>
    <w:rsid w:val="00377E78"/>
    <w:rsid w:val="0038084D"/>
    <w:rsid w:val="00383F38"/>
    <w:rsid w:val="00390676"/>
    <w:rsid w:val="003A4747"/>
    <w:rsid w:val="003B0A99"/>
    <w:rsid w:val="003C1DF1"/>
    <w:rsid w:val="003C6EC9"/>
    <w:rsid w:val="003D7C21"/>
    <w:rsid w:val="00412C52"/>
    <w:rsid w:val="004224F0"/>
    <w:rsid w:val="00431F25"/>
    <w:rsid w:val="004432EB"/>
    <w:rsid w:val="004439A3"/>
    <w:rsid w:val="00454BA7"/>
    <w:rsid w:val="00455CD7"/>
    <w:rsid w:val="0047227E"/>
    <w:rsid w:val="0048192F"/>
    <w:rsid w:val="00483D5C"/>
    <w:rsid w:val="00484B88"/>
    <w:rsid w:val="004924DF"/>
    <w:rsid w:val="004952C4"/>
    <w:rsid w:val="004B5DAE"/>
    <w:rsid w:val="004E3A51"/>
    <w:rsid w:val="005002A4"/>
    <w:rsid w:val="00504572"/>
    <w:rsid w:val="0050518A"/>
    <w:rsid w:val="00505AA5"/>
    <w:rsid w:val="00506166"/>
    <w:rsid w:val="00517E82"/>
    <w:rsid w:val="00535429"/>
    <w:rsid w:val="00537D31"/>
    <w:rsid w:val="0055253E"/>
    <w:rsid w:val="00557E7B"/>
    <w:rsid w:val="0057693D"/>
    <w:rsid w:val="00580795"/>
    <w:rsid w:val="00591196"/>
    <w:rsid w:val="00595974"/>
    <w:rsid w:val="005A1C5A"/>
    <w:rsid w:val="005A575D"/>
    <w:rsid w:val="005A73CE"/>
    <w:rsid w:val="005B006B"/>
    <w:rsid w:val="005C0D35"/>
    <w:rsid w:val="005D4767"/>
    <w:rsid w:val="005D7130"/>
    <w:rsid w:val="005D71CE"/>
    <w:rsid w:val="005E3AD0"/>
    <w:rsid w:val="005F6984"/>
    <w:rsid w:val="00610CA1"/>
    <w:rsid w:val="006206CA"/>
    <w:rsid w:val="0062366E"/>
    <w:rsid w:val="00624F9A"/>
    <w:rsid w:val="00626A69"/>
    <w:rsid w:val="00630CD6"/>
    <w:rsid w:val="006322D8"/>
    <w:rsid w:val="00641271"/>
    <w:rsid w:val="00644B2E"/>
    <w:rsid w:val="00657FEF"/>
    <w:rsid w:val="00660A17"/>
    <w:rsid w:val="0068086C"/>
    <w:rsid w:val="006815F2"/>
    <w:rsid w:val="00690EFD"/>
    <w:rsid w:val="0069535D"/>
    <w:rsid w:val="006956C4"/>
    <w:rsid w:val="006962BC"/>
    <w:rsid w:val="0069743B"/>
    <w:rsid w:val="006A238C"/>
    <w:rsid w:val="006A4256"/>
    <w:rsid w:val="006C16AA"/>
    <w:rsid w:val="006C36D6"/>
    <w:rsid w:val="006C5C8E"/>
    <w:rsid w:val="006C7B5B"/>
    <w:rsid w:val="006D7337"/>
    <w:rsid w:val="0070130A"/>
    <w:rsid w:val="00701554"/>
    <w:rsid w:val="007021DE"/>
    <w:rsid w:val="007110E7"/>
    <w:rsid w:val="00725AD4"/>
    <w:rsid w:val="00732607"/>
    <w:rsid w:val="007427BC"/>
    <w:rsid w:val="0074535B"/>
    <w:rsid w:val="00752AB9"/>
    <w:rsid w:val="00763EBA"/>
    <w:rsid w:val="0077749B"/>
    <w:rsid w:val="007848A8"/>
    <w:rsid w:val="00793A07"/>
    <w:rsid w:val="007966C0"/>
    <w:rsid w:val="007A03DF"/>
    <w:rsid w:val="007A0CDA"/>
    <w:rsid w:val="007B0519"/>
    <w:rsid w:val="007B4324"/>
    <w:rsid w:val="007B49FF"/>
    <w:rsid w:val="007C1E10"/>
    <w:rsid w:val="007D084E"/>
    <w:rsid w:val="007D5558"/>
    <w:rsid w:val="007E1CF4"/>
    <w:rsid w:val="007E6C2E"/>
    <w:rsid w:val="007E6CEF"/>
    <w:rsid w:val="00813BA2"/>
    <w:rsid w:val="00815E05"/>
    <w:rsid w:val="00821D39"/>
    <w:rsid w:val="00825E60"/>
    <w:rsid w:val="0083497E"/>
    <w:rsid w:val="00844483"/>
    <w:rsid w:val="008451EF"/>
    <w:rsid w:val="008633F4"/>
    <w:rsid w:val="0086594B"/>
    <w:rsid w:val="008704A5"/>
    <w:rsid w:val="00882238"/>
    <w:rsid w:val="00883958"/>
    <w:rsid w:val="008855CA"/>
    <w:rsid w:val="00886119"/>
    <w:rsid w:val="00891558"/>
    <w:rsid w:val="008A7550"/>
    <w:rsid w:val="008C3823"/>
    <w:rsid w:val="008D1652"/>
    <w:rsid w:val="008D3DD2"/>
    <w:rsid w:val="008D7A35"/>
    <w:rsid w:val="008E2BBE"/>
    <w:rsid w:val="00917BC1"/>
    <w:rsid w:val="009209BD"/>
    <w:rsid w:val="00920D73"/>
    <w:rsid w:val="0092347C"/>
    <w:rsid w:val="00930D79"/>
    <w:rsid w:val="009324DC"/>
    <w:rsid w:val="00934F1C"/>
    <w:rsid w:val="0094596E"/>
    <w:rsid w:val="00951C7A"/>
    <w:rsid w:val="00954B6B"/>
    <w:rsid w:val="0095634D"/>
    <w:rsid w:val="0097297B"/>
    <w:rsid w:val="0097604C"/>
    <w:rsid w:val="00982D86"/>
    <w:rsid w:val="009856AF"/>
    <w:rsid w:val="009A1E78"/>
    <w:rsid w:val="009A2F42"/>
    <w:rsid w:val="009B1BCA"/>
    <w:rsid w:val="009B676C"/>
    <w:rsid w:val="009C028B"/>
    <w:rsid w:val="009C65FC"/>
    <w:rsid w:val="009D2231"/>
    <w:rsid w:val="009E53A5"/>
    <w:rsid w:val="009E7565"/>
    <w:rsid w:val="009F68B0"/>
    <w:rsid w:val="009F7650"/>
    <w:rsid w:val="00A00A3D"/>
    <w:rsid w:val="00A122DB"/>
    <w:rsid w:val="00A2509A"/>
    <w:rsid w:val="00A32501"/>
    <w:rsid w:val="00A366DF"/>
    <w:rsid w:val="00A42F19"/>
    <w:rsid w:val="00A437E1"/>
    <w:rsid w:val="00A52D24"/>
    <w:rsid w:val="00A54252"/>
    <w:rsid w:val="00A61690"/>
    <w:rsid w:val="00A700EC"/>
    <w:rsid w:val="00A84405"/>
    <w:rsid w:val="00A90BDD"/>
    <w:rsid w:val="00A912C4"/>
    <w:rsid w:val="00AB6523"/>
    <w:rsid w:val="00AC2847"/>
    <w:rsid w:val="00AC538A"/>
    <w:rsid w:val="00AD165F"/>
    <w:rsid w:val="00AE33CB"/>
    <w:rsid w:val="00AE4284"/>
    <w:rsid w:val="00B00617"/>
    <w:rsid w:val="00B16847"/>
    <w:rsid w:val="00B220E6"/>
    <w:rsid w:val="00B22269"/>
    <w:rsid w:val="00B2700E"/>
    <w:rsid w:val="00B47B7A"/>
    <w:rsid w:val="00B61446"/>
    <w:rsid w:val="00B646B8"/>
    <w:rsid w:val="00B828BF"/>
    <w:rsid w:val="00BB3AA6"/>
    <w:rsid w:val="00BB5EB4"/>
    <w:rsid w:val="00BD4E31"/>
    <w:rsid w:val="00BD621E"/>
    <w:rsid w:val="00BD75ED"/>
    <w:rsid w:val="00BE598B"/>
    <w:rsid w:val="00BF2ADD"/>
    <w:rsid w:val="00BF6CA9"/>
    <w:rsid w:val="00C0232E"/>
    <w:rsid w:val="00C048E8"/>
    <w:rsid w:val="00C04F02"/>
    <w:rsid w:val="00C069F6"/>
    <w:rsid w:val="00C07238"/>
    <w:rsid w:val="00C1133E"/>
    <w:rsid w:val="00C25F05"/>
    <w:rsid w:val="00C401F3"/>
    <w:rsid w:val="00C41F3F"/>
    <w:rsid w:val="00C80BD4"/>
    <w:rsid w:val="00C9392B"/>
    <w:rsid w:val="00C939C3"/>
    <w:rsid w:val="00CC4FA8"/>
    <w:rsid w:val="00CE7AD6"/>
    <w:rsid w:val="00CF3A42"/>
    <w:rsid w:val="00D03E81"/>
    <w:rsid w:val="00D03F28"/>
    <w:rsid w:val="00D04C41"/>
    <w:rsid w:val="00D05FAF"/>
    <w:rsid w:val="00D07877"/>
    <w:rsid w:val="00D07C3A"/>
    <w:rsid w:val="00D25FB1"/>
    <w:rsid w:val="00D46588"/>
    <w:rsid w:val="00D528E8"/>
    <w:rsid w:val="00D537EE"/>
    <w:rsid w:val="00D5413C"/>
    <w:rsid w:val="00D6557A"/>
    <w:rsid w:val="00D74976"/>
    <w:rsid w:val="00D81A34"/>
    <w:rsid w:val="00D8338C"/>
    <w:rsid w:val="00D93748"/>
    <w:rsid w:val="00D93BEB"/>
    <w:rsid w:val="00D95C38"/>
    <w:rsid w:val="00D978BB"/>
    <w:rsid w:val="00DA1FB6"/>
    <w:rsid w:val="00DA694E"/>
    <w:rsid w:val="00DB45A0"/>
    <w:rsid w:val="00DB6020"/>
    <w:rsid w:val="00DC0484"/>
    <w:rsid w:val="00DC07A3"/>
    <w:rsid w:val="00DC18F1"/>
    <w:rsid w:val="00DD6F0C"/>
    <w:rsid w:val="00DE258A"/>
    <w:rsid w:val="00E11B8A"/>
    <w:rsid w:val="00E16B63"/>
    <w:rsid w:val="00E20164"/>
    <w:rsid w:val="00E26C86"/>
    <w:rsid w:val="00E70124"/>
    <w:rsid w:val="00E74DBD"/>
    <w:rsid w:val="00E7530B"/>
    <w:rsid w:val="00E97E0D"/>
    <w:rsid w:val="00EB0373"/>
    <w:rsid w:val="00EB121C"/>
    <w:rsid w:val="00EB4EA9"/>
    <w:rsid w:val="00EB5292"/>
    <w:rsid w:val="00EC6EA2"/>
    <w:rsid w:val="00EE4506"/>
    <w:rsid w:val="00EF7D27"/>
    <w:rsid w:val="00F210E7"/>
    <w:rsid w:val="00F21B99"/>
    <w:rsid w:val="00F2204F"/>
    <w:rsid w:val="00F25CBA"/>
    <w:rsid w:val="00F45AE6"/>
    <w:rsid w:val="00F56825"/>
    <w:rsid w:val="00F56A97"/>
    <w:rsid w:val="00F61BB3"/>
    <w:rsid w:val="00F62DE5"/>
    <w:rsid w:val="00F677F9"/>
    <w:rsid w:val="00F67F6F"/>
    <w:rsid w:val="00F76344"/>
    <w:rsid w:val="00F82522"/>
    <w:rsid w:val="00F84BA2"/>
    <w:rsid w:val="00F867F9"/>
    <w:rsid w:val="00F87864"/>
    <w:rsid w:val="00FB3E52"/>
    <w:rsid w:val="00FD1504"/>
    <w:rsid w:val="00FD6832"/>
    <w:rsid w:val="00FE5972"/>
    <w:rsid w:val="00FE7FC3"/>
    <w:rsid w:val="00FF1223"/>
    <w:rsid w:val="00FF3AD9"/>
    <w:rsid w:val="00FF6709"/>
    <w:rsid w:val="00FF6D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5E5EEC"/>
  <w15:chartTrackingRefBased/>
  <w15:docId w15:val="{68898CA3-5A7C-4F30-9FFA-13205B34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D322D"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504"/>
  </w:style>
  <w:style w:type="paragraph" w:styleId="Heading1">
    <w:name w:val="heading 1"/>
    <w:basedOn w:val="Normal"/>
    <w:next w:val="Normal"/>
    <w:link w:val="Heading1Char"/>
    <w:uiPriority w:val="9"/>
    <w:qFormat/>
    <w:rsid w:val="00A122DB"/>
    <w:pPr>
      <w:keepNext/>
      <w:keepLines/>
      <w:spacing w:before="600" w:after="60"/>
      <w:outlineLvl w:val="0"/>
    </w:pPr>
    <w:rPr>
      <w:rFonts w:asciiTheme="majorHAnsi" w:eastAsiaTheme="majorEastAsia" w:hAnsiTheme="majorHAnsi" w:cstheme="majorBidi"/>
      <w:color w:val="3F251D" w:themeColor="accent1"/>
      <w:sz w:val="30"/>
      <w:szCs w:val="30"/>
    </w:rPr>
  </w:style>
  <w:style w:type="paragraph" w:styleId="Heading2">
    <w:name w:val="heading 2"/>
    <w:basedOn w:val="Normal"/>
    <w:next w:val="Normal"/>
    <w:link w:val="Heading2Char"/>
    <w:uiPriority w:val="4"/>
    <w:unhideWhenUsed/>
    <w:qFormat/>
    <w:rsid w:val="00A122DB"/>
    <w:pPr>
      <w:keepNext/>
      <w:keepLines/>
      <w:spacing w:before="240" w:after="0"/>
      <w:outlineLvl w:val="1"/>
    </w:pPr>
    <w:rPr>
      <w:rFonts w:asciiTheme="majorHAnsi" w:eastAsiaTheme="majorEastAsia" w:hAnsiTheme="majorHAnsi" w:cstheme="majorBidi"/>
      <w:caps/>
      <w:color w:val="3F251D" w:themeColor="accent1"/>
    </w:rPr>
  </w:style>
  <w:style w:type="paragraph" w:styleId="Heading3">
    <w:name w:val="heading 3"/>
    <w:basedOn w:val="Normal"/>
    <w:next w:val="Normal"/>
    <w:link w:val="Heading3Char"/>
    <w:uiPriority w:val="4"/>
    <w:semiHidden/>
    <w:unhideWhenUsed/>
    <w:qFormat/>
    <w:rsid w:val="00A122DB"/>
    <w:pPr>
      <w:keepNext/>
      <w:keepLines/>
      <w:spacing w:before="200" w:after="0"/>
      <w:outlineLvl w:val="2"/>
    </w:pPr>
    <w:rPr>
      <w:rFonts w:asciiTheme="majorHAnsi" w:eastAsiaTheme="majorEastAsia" w:hAnsiTheme="majorHAnsi" w:cstheme="majorBidi"/>
      <w:color w:val="3F251D" w:themeColor="accent1"/>
    </w:rPr>
  </w:style>
  <w:style w:type="paragraph" w:styleId="Heading5">
    <w:name w:val="heading 5"/>
    <w:basedOn w:val="Normal"/>
    <w:next w:val="Normal"/>
    <w:link w:val="Heading5Char"/>
    <w:uiPriority w:val="4"/>
    <w:semiHidden/>
    <w:unhideWhenUsed/>
    <w:qFormat/>
    <w:rsid w:val="00A122DB"/>
    <w:pPr>
      <w:keepNext/>
      <w:keepLines/>
      <w:spacing w:before="200" w:after="0"/>
      <w:outlineLvl w:val="4"/>
    </w:pPr>
    <w:rPr>
      <w:rFonts w:asciiTheme="majorHAnsi" w:eastAsiaTheme="majorEastAsia" w:hAnsiTheme="majorHAnsi" w:cstheme="majorBidi"/>
      <w:color w:val="1F120E" w:themeColor="accent1" w:themeShade="80"/>
    </w:rPr>
  </w:style>
  <w:style w:type="paragraph" w:styleId="Heading6">
    <w:name w:val="heading 6"/>
    <w:basedOn w:val="Normal"/>
    <w:next w:val="Normal"/>
    <w:link w:val="Heading6Char"/>
    <w:uiPriority w:val="4"/>
    <w:semiHidden/>
    <w:unhideWhenUsed/>
    <w:qFormat/>
    <w:rsid w:val="00A122DB"/>
    <w:pPr>
      <w:keepNext/>
      <w:keepLines/>
      <w:spacing w:before="200" w:after="0"/>
      <w:outlineLvl w:val="5"/>
    </w:pPr>
    <w:rPr>
      <w:rFonts w:asciiTheme="majorHAnsi" w:eastAsiaTheme="majorEastAsia" w:hAnsiTheme="majorHAnsi" w:cstheme="majorBidi"/>
      <w:i/>
      <w:iCs/>
      <w:color w:val="1F120E" w:themeColor="accent1" w:themeShade="7F"/>
    </w:rPr>
  </w:style>
  <w:style w:type="paragraph" w:styleId="Heading8">
    <w:name w:val="heading 8"/>
    <w:basedOn w:val="Normal"/>
    <w:next w:val="Normal"/>
    <w:link w:val="Heading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pPr>
      <w:spacing w:before="360" w:after="0"/>
      <w:contextualSpacing/>
      <w:jc w:val="center"/>
    </w:pPr>
  </w:style>
  <w:style w:type="character" w:customStyle="1" w:styleId="Heading1Char">
    <w:name w:val="Heading 1 Char"/>
    <w:basedOn w:val="DefaultParagraphFont"/>
    <w:link w:val="Heading1"/>
    <w:uiPriority w:val="9"/>
    <w:rsid w:val="00690EFD"/>
    <w:rPr>
      <w:rFonts w:asciiTheme="majorHAnsi" w:eastAsiaTheme="majorEastAsia" w:hAnsiTheme="majorHAnsi" w:cstheme="majorBidi"/>
      <w:color w:val="3F251D" w:themeColor="accent1"/>
      <w:sz w:val="30"/>
      <w:szCs w:val="30"/>
    </w:rPr>
  </w:style>
  <w:style w:type="character" w:customStyle="1" w:styleId="Heading2Char">
    <w:name w:val="Heading 2 Char"/>
    <w:basedOn w:val="DefaultParagraphFont"/>
    <w:link w:val="Heading2"/>
    <w:uiPriority w:val="4"/>
    <w:rsid w:val="00690EFD"/>
    <w:rPr>
      <w:rFonts w:asciiTheme="majorHAnsi" w:eastAsiaTheme="majorEastAsia" w:hAnsiTheme="majorHAnsi" w:cstheme="majorBidi"/>
      <w:caps/>
      <w:color w:val="3F251D" w:themeColor="accent1"/>
      <w:sz w:val="22"/>
      <w:szCs w:val="22"/>
    </w:rPr>
  </w:style>
  <w:style w:type="character" w:customStyle="1" w:styleId="Heading3Char">
    <w:name w:val="Heading 3 Char"/>
    <w:basedOn w:val="DefaultParagraphFont"/>
    <w:link w:val="Heading3"/>
    <w:uiPriority w:val="4"/>
    <w:semiHidden/>
    <w:rsid w:val="00690EFD"/>
    <w:rPr>
      <w:rFonts w:asciiTheme="majorHAnsi" w:eastAsiaTheme="majorEastAsia" w:hAnsiTheme="majorHAnsi" w:cstheme="majorBidi"/>
      <w:color w:val="3F251D" w:themeColor="accent1"/>
      <w:sz w:val="22"/>
      <w:szCs w:val="22"/>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1F120E"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1F120E" w:themeColor="accent1" w:themeShade="7F"/>
    </w:rPr>
  </w:style>
  <w:style w:type="paragraph" w:styleId="ListBullet">
    <w:name w:val="List Bullet"/>
    <w:basedOn w:val="Normal"/>
    <w:uiPriority w:val="7"/>
    <w:unhideWhenUsed/>
    <w:qFormat/>
    <w:pPr>
      <w:numPr>
        <w:numId w:val="5"/>
      </w:numPr>
    </w:pPr>
  </w:style>
  <w:style w:type="paragraph" w:styleId="ListNumber">
    <w:name w:val="List Number"/>
    <w:basedOn w:val="Normal"/>
    <w:uiPriority w:val="5"/>
    <w:unhideWhenUsed/>
    <w:qFormat/>
    <w:pPr>
      <w:numPr>
        <w:numId w:val="6"/>
      </w:numPr>
      <w:contextualSpacing/>
    </w:pPr>
  </w:style>
  <w:style w:type="paragraph" w:styleId="Title">
    <w:name w:val="Title"/>
    <w:basedOn w:val="Normal"/>
    <w:link w:val="TitleChar"/>
    <w:uiPriority w:val="2"/>
    <w:unhideWhenUsed/>
    <w:qFormat/>
    <w:rsid w:val="00FD1504"/>
    <w:pPr>
      <w:spacing w:before="440" w:after="40" w:line="240" w:lineRule="auto"/>
      <w:contextualSpacing/>
      <w:jc w:val="center"/>
    </w:pPr>
    <w:rPr>
      <w:rFonts w:asciiTheme="majorHAnsi" w:eastAsiaTheme="majorEastAsia" w:hAnsiTheme="majorHAnsi" w:cstheme="majorBidi"/>
      <w:color w:val="3F251D" w:themeColor="accent1"/>
      <w:kern w:val="28"/>
      <w:sz w:val="60"/>
      <w:szCs w:val="60"/>
    </w:rPr>
  </w:style>
  <w:style w:type="character" w:customStyle="1" w:styleId="TitleChar">
    <w:name w:val="Title Char"/>
    <w:basedOn w:val="DefaultParagraphFont"/>
    <w:link w:val="Title"/>
    <w:uiPriority w:val="2"/>
    <w:rsid w:val="00FD1504"/>
    <w:rPr>
      <w:rFonts w:asciiTheme="majorHAnsi" w:eastAsiaTheme="majorEastAsia" w:hAnsiTheme="majorHAnsi" w:cstheme="majorBidi"/>
      <w:color w:val="3F251D" w:themeColor="accent1"/>
      <w:kern w:val="28"/>
      <w:sz w:val="60"/>
      <w:szCs w:val="60"/>
    </w:rPr>
  </w:style>
  <w:style w:type="paragraph" w:styleId="Subtitle">
    <w:name w:val="Subtitle"/>
    <w:basedOn w:val="Normal"/>
    <w:link w:val="SubtitleChar"/>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SubtitleChar">
    <w:name w:val="Subtitle Char"/>
    <w:basedOn w:val="DefaultParagraphFont"/>
    <w:link w:val="Subtitle"/>
    <w:uiPriority w:val="3"/>
    <w:rsid w:val="00FD1504"/>
    <w:rPr>
      <w:rFonts w:asciiTheme="majorHAnsi" w:eastAsiaTheme="majorEastAsia" w:hAnsiTheme="majorHAnsi" w:cstheme="majorBidi"/>
      <w:caps/>
      <w:sz w:val="26"/>
      <w:szCs w:val="26"/>
    </w:rPr>
  </w:style>
  <w:style w:type="paragraph" w:customStyle="1" w:styleId="Photo">
    <w:name w:val="Photo"/>
    <w:basedOn w:val="Normal"/>
    <w:uiPriority w:val="1"/>
    <w:qFormat/>
    <w:rsid w:val="00D5413C"/>
    <w:pPr>
      <w:spacing w:before="2400" w:after="400"/>
      <w:jc w:val="center"/>
    </w:pPr>
  </w:style>
  <w:style w:type="paragraph" w:styleId="Caption">
    <w:name w:val="caption"/>
    <w:basedOn w:val="Normal"/>
    <w:next w:val="Normal"/>
    <w:uiPriority w:val="2"/>
    <w:semiHidden/>
    <w:unhideWhenUsed/>
    <w:qFormat/>
    <w:rsid w:val="00A122DB"/>
    <w:pPr>
      <w:spacing w:before="0" w:line="240" w:lineRule="auto"/>
    </w:pPr>
    <w:rPr>
      <w:i/>
      <w:iCs/>
      <w:szCs w:val="18"/>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rsid w:val="003422FF"/>
    <w:pPr>
      <w:spacing w:before="0" w:after="0" w:line="240" w:lineRule="auto"/>
      <w:jc w:val="right"/>
    </w:pPr>
    <w:rPr>
      <w:szCs w:val="16"/>
    </w:rPr>
  </w:style>
  <w:style w:type="character" w:customStyle="1" w:styleId="FooterChar">
    <w:name w:val="Footer Char"/>
    <w:basedOn w:val="DefaultParagraphFont"/>
    <w:link w:val="Footer"/>
    <w:uiPriority w:val="99"/>
    <w:rsid w:val="003422FF"/>
    <w:rPr>
      <w:sz w:val="22"/>
      <w:szCs w:val="16"/>
    </w:rPr>
  </w:style>
  <w:style w:type="paragraph" w:styleId="TOC3">
    <w:name w:val="toc 3"/>
    <w:basedOn w:val="Normal"/>
    <w:next w:val="Normal"/>
    <w:autoRedefine/>
    <w:uiPriority w:val="39"/>
    <w:semiHidden/>
    <w:unhideWhenUsed/>
    <w:pPr>
      <w:spacing w:after="100"/>
      <w:ind w:left="400"/>
    </w:pPr>
    <w:rPr>
      <w:i/>
      <w:iC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semiHidden/>
    <w:unhideWhenUsed/>
    <w:pPr>
      <w:spacing w:after="100"/>
      <w:ind w:left="200"/>
    </w:pPr>
  </w:style>
  <w:style w:type="paragraph" w:styleId="BalloonText">
    <w:name w:val="Balloon Text"/>
    <w:basedOn w:val="Normal"/>
    <w:link w:val="BalloonTextChar"/>
    <w:uiPriority w:val="99"/>
    <w:semiHidden/>
    <w:unhideWhenUsed/>
    <w:rsid w:val="00A122DB"/>
    <w:pPr>
      <w:spacing w:after="0"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unhideWhenUsed/>
  </w:style>
  <w:style w:type="paragraph" w:styleId="BodyText3">
    <w:name w:val="Body Text 3"/>
    <w:basedOn w:val="Normal"/>
    <w:link w:val="BodyText3Char"/>
    <w:uiPriority w:val="99"/>
    <w:semiHidden/>
    <w:unhideWhenUsed/>
    <w:rsid w:val="00A122DB"/>
    <w:pPr>
      <w:spacing w:after="120"/>
    </w:pPr>
    <w:rPr>
      <w:szCs w:val="16"/>
    </w:rPr>
  </w:style>
  <w:style w:type="table" w:customStyle="1" w:styleId="ReportTable">
    <w:name w:val="Report Table"/>
    <w:basedOn w:val="TableNormal"/>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2000"/>
    <w:pPr>
      <w:spacing w:before="0" w:after="0" w:line="240" w:lineRule="auto"/>
    </w:pPr>
  </w:style>
  <w:style w:type="character" w:customStyle="1" w:styleId="HeaderChar">
    <w:name w:val="Header Char"/>
    <w:basedOn w:val="DefaultParagraphFont"/>
    <w:link w:val="Header"/>
    <w:uiPriority w:val="99"/>
    <w:rsid w:val="001A2000"/>
  </w:style>
  <w:style w:type="character" w:customStyle="1" w:styleId="BodyText3Char">
    <w:name w:val="Body Text 3 Char"/>
    <w:basedOn w:val="DefaultParagraphFont"/>
    <w:link w:val="BodyText3"/>
    <w:uiPriority w:val="99"/>
    <w:semiHidden/>
    <w:rsid w:val="00A122DB"/>
    <w:rPr>
      <w:szCs w:val="16"/>
    </w:rPr>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semiHidden/>
    <w:unhideWhenUsed/>
    <w:rsid w:val="00A122DB"/>
    <w:pPr>
      <w:spacing w:line="240" w:lineRule="auto"/>
    </w:pPr>
    <w:rPr>
      <w:szCs w:val="20"/>
    </w:rPr>
  </w:style>
  <w:style w:type="character" w:customStyle="1" w:styleId="CommentTextChar">
    <w:name w:val="Comment Text Char"/>
    <w:basedOn w:val="DefaultParagraphFont"/>
    <w:link w:val="CommentText"/>
    <w:uiPriority w:val="99"/>
    <w:semiHidden/>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after="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122DB"/>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A122DB"/>
    <w:rPr>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 w:type="character" w:styleId="Strong">
    <w:name w:val="Strong"/>
    <w:basedOn w:val="DefaultParagraphFont"/>
    <w:uiPriority w:val="22"/>
    <w:qFormat/>
    <w:rsid w:val="00580795"/>
    <w:rPr>
      <w:b/>
      <w:bCs/>
    </w:rPr>
  </w:style>
  <w:style w:type="paragraph" w:styleId="ListParagraph">
    <w:name w:val="List Paragraph"/>
    <w:basedOn w:val="Normal"/>
    <w:uiPriority w:val="34"/>
    <w:semiHidden/>
    <w:qFormat/>
    <w:rsid w:val="002162D5"/>
    <w:pPr>
      <w:ind w:left="720"/>
      <w:contextualSpacing/>
    </w:pPr>
  </w:style>
  <w:style w:type="character" w:styleId="FootnoteReference">
    <w:name w:val="footnote reference"/>
    <w:basedOn w:val="DefaultParagraphFont"/>
    <w:uiPriority w:val="99"/>
    <w:semiHidden/>
    <w:unhideWhenUsed/>
    <w:rsid w:val="00825E60"/>
    <w:rPr>
      <w:vertAlign w:val="superscript"/>
    </w:rPr>
  </w:style>
  <w:style w:type="character" w:styleId="Hyperlink">
    <w:name w:val="Hyperlink"/>
    <w:basedOn w:val="DefaultParagraphFont"/>
    <w:uiPriority w:val="99"/>
    <w:unhideWhenUsed/>
    <w:rsid w:val="00383F38"/>
    <w:rPr>
      <w:color w:val="993E21" w:themeColor="hyperlink"/>
      <w:u w:val="single"/>
    </w:rPr>
  </w:style>
  <w:style w:type="character" w:styleId="UnresolvedMention">
    <w:name w:val="Unresolved Mention"/>
    <w:basedOn w:val="DefaultParagraphFont"/>
    <w:uiPriority w:val="99"/>
    <w:semiHidden/>
    <w:unhideWhenUsed/>
    <w:rsid w:val="00383F38"/>
    <w:rPr>
      <w:color w:val="605E5C"/>
      <w:shd w:val="clear" w:color="auto" w:fill="E1DFDD"/>
    </w:rPr>
  </w:style>
  <w:style w:type="character" w:styleId="FollowedHyperlink">
    <w:name w:val="FollowedHyperlink"/>
    <w:basedOn w:val="DefaultParagraphFont"/>
    <w:uiPriority w:val="99"/>
    <w:semiHidden/>
    <w:unhideWhenUsed/>
    <w:rsid w:val="00C048E8"/>
    <w:rPr>
      <w:color w:val="95640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143">
      <w:bodyDiv w:val="1"/>
      <w:marLeft w:val="0"/>
      <w:marRight w:val="0"/>
      <w:marTop w:val="0"/>
      <w:marBottom w:val="0"/>
      <w:divBdr>
        <w:top w:val="none" w:sz="0" w:space="0" w:color="auto"/>
        <w:left w:val="none" w:sz="0" w:space="0" w:color="auto"/>
        <w:bottom w:val="none" w:sz="0" w:space="0" w:color="auto"/>
        <w:right w:val="none" w:sz="0" w:space="0" w:color="auto"/>
      </w:divBdr>
    </w:div>
    <w:div w:id="48765654">
      <w:bodyDiv w:val="1"/>
      <w:marLeft w:val="0"/>
      <w:marRight w:val="0"/>
      <w:marTop w:val="0"/>
      <w:marBottom w:val="0"/>
      <w:divBdr>
        <w:top w:val="none" w:sz="0" w:space="0" w:color="auto"/>
        <w:left w:val="none" w:sz="0" w:space="0" w:color="auto"/>
        <w:bottom w:val="none" w:sz="0" w:space="0" w:color="auto"/>
        <w:right w:val="none" w:sz="0" w:space="0" w:color="auto"/>
      </w:divBdr>
    </w:div>
    <w:div w:id="307588230">
      <w:bodyDiv w:val="1"/>
      <w:marLeft w:val="0"/>
      <w:marRight w:val="0"/>
      <w:marTop w:val="0"/>
      <w:marBottom w:val="0"/>
      <w:divBdr>
        <w:top w:val="none" w:sz="0" w:space="0" w:color="auto"/>
        <w:left w:val="none" w:sz="0" w:space="0" w:color="auto"/>
        <w:bottom w:val="none" w:sz="0" w:space="0" w:color="auto"/>
        <w:right w:val="none" w:sz="0" w:space="0" w:color="auto"/>
      </w:divBdr>
    </w:div>
    <w:div w:id="383483828">
      <w:bodyDiv w:val="1"/>
      <w:marLeft w:val="0"/>
      <w:marRight w:val="0"/>
      <w:marTop w:val="0"/>
      <w:marBottom w:val="0"/>
      <w:divBdr>
        <w:top w:val="none" w:sz="0" w:space="0" w:color="auto"/>
        <w:left w:val="none" w:sz="0" w:space="0" w:color="auto"/>
        <w:bottom w:val="none" w:sz="0" w:space="0" w:color="auto"/>
        <w:right w:val="none" w:sz="0" w:space="0" w:color="auto"/>
      </w:divBdr>
    </w:div>
    <w:div w:id="396830635">
      <w:bodyDiv w:val="1"/>
      <w:marLeft w:val="0"/>
      <w:marRight w:val="0"/>
      <w:marTop w:val="0"/>
      <w:marBottom w:val="0"/>
      <w:divBdr>
        <w:top w:val="none" w:sz="0" w:space="0" w:color="auto"/>
        <w:left w:val="none" w:sz="0" w:space="0" w:color="auto"/>
        <w:bottom w:val="none" w:sz="0" w:space="0" w:color="auto"/>
        <w:right w:val="none" w:sz="0" w:space="0" w:color="auto"/>
      </w:divBdr>
    </w:div>
    <w:div w:id="460460824">
      <w:bodyDiv w:val="1"/>
      <w:marLeft w:val="0"/>
      <w:marRight w:val="0"/>
      <w:marTop w:val="0"/>
      <w:marBottom w:val="0"/>
      <w:divBdr>
        <w:top w:val="none" w:sz="0" w:space="0" w:color="auto"/>
        <w:left w:val="none" w:sz="0" w:space="0" w:color="auto"/>
        <w:bottom w:val="none" w:sz="0" w:space="0" w:color="auto"/>
        <w:right w:val="none" w:sz="0" w:space="0" w:color="auto"/>
      </w:divBdr>
    </w:div>
    <w:div w:id="788820758">
      <w:bodyDiv w:val="1"/>
      <w:marLeft w:val="0"/>
      <w:marRight w:val="0"/>
      <w:marTop w:val="0"/>
      <w:marBottom w:val="0"/>
      <w:divBdr>
        <w:top w:val="none" w:sz="0" w:space="0" w:color="auto"/>
        <w:left w:val="none" w:sz="0" w:space="0" w:color="auto"/>
        <w:bottom w:val="none" w:sz="0" w:space="0" w:color="auto"/>
        <w:right w:val="none" w:sz="0" w:space="0" w:color="auto"/>
      </w:divBdr>
    </w:div>
    <w:div w:id="818159044">
      <w:bodyDiv w:val="1"/>
      <w:marLeft w:val="0"/>
      <w:marRight w:val="0"/>
      <w:marTop w:val="0"/>
      <w:marBottom w:val="0"/>
      <w:divBdr>
        <w:top w:val="none" w:sz="0" w:space="0" w:color="auto"/>
        <w:left w:val="none" w:sz="0" w:space="0" w:color="auto"/>
        <w:bottom w:val="none" w:sz="0" w:space="0" w:color="auto"/>
        <w:right w:val="none" w:sz="0" w:space="0" w:color="auto"/>
      </w:divBdr>
    </w:div>
    <w:div w:id="1295142474">
      <w:bodyDiv w:val="1"/>
      <w:marLeft w:val="0"/>
      <w:marRight w:val="0"/>
      <w:marTop w:val="0"/>
      <w:marBottom w:val="0"/>
      <w:divBdr>
        <w:top w:val="none" w:sz="0" w:space="0" w:color="auto"/>
        <w:left w:val="none" w:sz="0" w:space="0" w:color="auto"/>
        <w:bottom w:val="none" w:sz="0" w:space="0" w:color="auto"/>
        <w:right w:val="none" w:sz="0" w:space="0" w:color="auto"/>
      </w:divBdr>
    </w:div>
    <w:div w:id="1327128774">
      <w:bodyDiv w:val="1"/>
      <w:marLeft w:val="0"/>
      <w:marRight w:val="0"/>
      <w:marTop w:val="0"/>
      <w:marBottom w:val="0"/>
      <w:divBdr>
        <w:top w:val="none" w:sz="0" w:space="0" w:color="auto"/>
        <w:left w:val="none" w:sz="0" w:space="0" w:color="auto"/>
        <w:bottom w:val="none" w:sz="0" w:space="0" w:color="auto"/>
        <w:right w:val="none" w:sz="0" w:space="0" w:color="auto"/>
      </w:divBdr>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446150029">
      <w:bodyDiv w:val="1"/>
      <w:marLeft w:val="0"/>
      <w:marRight w:val="0"/>
      <w:marTop w:val="0"/>
      <w:marBottom w:val="0"/>
      <w:divBdr>
        <w:top w:val="none" w:sz="0" w:space="0" w:color="auto"/>
        <w:left w:val="none" w:sz="0" w:space="0" w:color="auto"/>
        <w:bottom w:val="none" w:sz="0" w:space="0" w:color="auto"/>
        <w:right w:val="none" w:sz="0" w:space="0" w:color="auto"/>
      </w:divBdr>
    </w:div>
    <w:div w:id="1578855407">
      <w:bodyDiv w:val="1"/>
      <w:marLeft w:val="0"/>
      <w:marRight w:val="0"/>
      <w:marTop w:val="0"/>
      <w:marBottom w:val="0"/>
      <w:divBdr>
        <w:top w:val="none" w:sz="0" w:space="0" w:color="auto"/>
        <w:left w:val="none" w:sz="0" w:space="0" w:color="auto"/>
        <w:bottom w:val="none" w:sz="0" w:space="0" w:color="auto"/>
        <w:right w:val="none" w:sz="0" w:space="0" w:color="auto"/>
      </w:divBdr>
    </w:div>
    <w:div w:id="1603804264">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 w:id="1668052386">
      <w:bodyDiv w:val="1"/>
      <w:marLeft w:val="0"/>
      <w:marRight w:val="0"/>
      <w:marTop w:val="0"/>
      <w:marBottom w:val="0"/>
      <w:divBdr>
        <w:top w:val="none" w:sz="0" w:space="0" w:color="auto"/>
        <w:left w:val="none" w:sz="0" w:space="0" w:color="auto"/>
        <w:bottom w:val="none" w:sz="0" w:space="0" w:color="auto"/>
        <w:right w:val="none" w:sz="0" w:space="0" w:color="auto"/>
      </w:divBdr>
    </w:div>
    <w:div w:id="1669557021">
      <w:bodyDiv w:val="1"/>
      <w:marLeft w:val="0"/>
      <w:marRight w:val="0"/>
      <w:marTop w:val="0"/>
      <w:marBottom w:val="0"/>
      <w:divBdr>
        <w:top w:val="none" w:sz="0" w:space="0" w:color="auto"/>
        <w:left w:val="none" w:sz="0" w:space="0" w:color="auto"/>
        <w:bottom w:val="none" w:sz="0" w:space="0" w:color="auto"/>
        <w:right w:val="none" w:sz="0" w:space="0" w:color="auto"/>
      </w:divBdr>
    </w:div>
    <w:div w:id="1816490596">
      <w:bodyDiv w:val="1"/>
      <w:marLeft w:val="0"/>
      <w:marRight w:val="0"/>
      <w:marTop w:val="0"/>
      <w:marBottom w:val="0"/>
      <w:divBdr>
        <w:top w:val="none" w:sz="0" w:space="0" w:color="auto"/>
        <w:left w:val="none" w:sz="0" w:space="0" w:color="auto"/>
        <w:bottom w:val="none" w:sz="0" w:space="0" w:color="auto"/>
        <w:right w:val="none" w:sz="0" w:space="0" w:color="auto"/>
      </w:divBdr>
    </w:div>
    <w:div w:id="2023358708">
      <w:bodyDiv w:val="1"/>
      <w:marLeft w:val="0"/>
      <w:marRight w:val="0"/>
      <w:marTop w:val="0"/>
      <w:marBottom w:val="0"/>
      <w:divBdr>
        <w:top w:val="none" w:sz="0" w:space="0" w:color="auto"/>
        <w:left w:val="none" w:sz="0" w:space="0" w:color="auto"/>
        <w:bottom w:val="none" w:sz="0" w:space="0" w:color="auto"/>
        <w:right w:val="none" w:sz="0" w:space="0" w:color="auto"/>
      </w:divBdr>
    </w:div>
    <w:div w:id="2060517575">
      <w:bodyDiv w:val="1"/>
      <w:marLeft w:val="0"/>
      <w:marRight w:val="0"/>
      <w:marTop w:val="0"/>
      <w:marBottom w:val="0"/>
      <w:divBdr>
        <w:top w:val="none" w:sz="0" w:space="0" w:color="auto"/>
        <w:left w:val="none" w:sz="0" w:space="0" w:color="auto"/>
        <w:bottom w:val="none" w:sz="0" w:space="0" w:color="auto"/>
        <w:right w:val="none" w:sz="0" w:space="0" w:color="auto"/>
      </w:divBdr>
    </w:div>
    <w:div w:id="214723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mermaidchart.com/mermaid-oss/syntax/flowchart.html" TargetMode="External"/><Relationship Id="rId5" Type="http://schemas.openxmlformats.org/officeDocument/2006/relationships/webSettings" Target="webSettings.xml"/><Relationship Id="rId10" Type="http://schemas.openxmlformats.org/officeDocument/2006/relationships/hyperlink" Target="https://youtu.be/vZm0lHciFsQ?si=tw-ifhqQeqYRvLBH"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AppData\Roaming\Microsoft\Templates\Student%20report%20with%20cover.dotx" TargetMode="External"/></Relationship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Chr</b:Tag>
    <b:SourceType>Misc</b:SourceType>
    <b:Guid>{6A4C0FD9-778C-483A-BDAA-C2BBAEBF01D1}</b:Guid>
    <b:Title>CS21120, Workshop 5, Lecture 9.</b:Title>
    <b:Author>
      <b:Author>
        <b:NameList>
          <b:Person>
            <b:Last>Zarges</b:Last>
            <b:First>Christine</b:First>
          </b:Person>
        </b:NameList>
      </b:Author>
    </b:Author>
    <b:PublicationTitle>2025</b:PublicationTitle>
    <b:RefOrder>1</b:RefOrder>
  </b:Source>
  <b:Source>
    <b:Tag>Cod</b:Tag>
    <b:SourceType>InternetSite</b:SourceType>
    <b:Guid>{316D990E-22E5-4343-A3AF-BBAC66244F8B}</b:Guid>
    <b:Author>
      <b:Author>
        <b:Corporate>Coding with John</b:Corporate>
      </b:Author>
    </b:Author>
    <b:Title>Youtube</b:Title>
    <b:InternetSiteTitle>https://www.youtube.com/watch?v=vZm0lHciFsQ</b:InternetSiteTitle>
    <b:RefOrder>2</b:RefOrder>
  </b:Source>
</b:Sources>
</file>

<file path=customXml/itemProps1.xml><?xml version="1.0" encoding="utf-8"?>
<ds:datastoreItem xmlns:ds="http://schemas.openxmlformats.org/officeDocument/2006/customXml" ds:itemID="{F5FBF4F8-5530-4147-A94A-D50F059C0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cover</Template>
  <TotalTime>438</TotalTime>
  <Pages>7</Pages>
  <Words>1737</Words>
  <Characters>9418</Characters>
  <Application>Microsoft Office Word</Application>
  <DocSecurity>0</DocSecurity>
  <Lines>174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 Kassas</dc:creator>
  <cp:keywords/>
  <cp:lastModifiedBy>Daniel Kassass [dak55]</cp:lastModifiedBy>
  <cp:revision>107</cp:revision>
  <cp:lastPrinted>2025-11-19T06:51:00Z</cp:lastPrinted>
  <dcterms:created xsi:type="dcterms:W3CDTF">2025-11-17T03:03:00Z</dcterms:created>
  <dcterms:modified xsi:type="dcterms:W3CDTF">2025-11-19T07:15:00Z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2dfecbd-fc97-4e8a-a9cd-19ed496c406e_Enabled">
    <vt:lpwstr>true</vt:lpwstr>
  </property>
  <property fmtid="{D5CDD505-2E9C-101B-9397-08002B2CF9AE}" pid="3" name="MSIP_Label_f2dfecbd-fc97-4e8a-a9cd-19ed496c406e_SetDate">
    <vt:lpwstr>2025-11-09T18:58:28Z</vt:lpwstr>
  </property>
  <property fmtid="{D5CDD505-2E9C-101B-9397-08002B2CF9AE}" pid="4" name="MSIP_Label_f2dfecbd-fc97-4e8a-a9cd-19ed496c406e_Method">
    <vt:lpwstr>Standard</vt:lpwstr>
  </property>
  <property fmtid="{D5CDD505-2E9C-101B-9397-08002B2CF9AE}" pid="5" name="MSIP_Label_f2dfecbd-fc97-4e8a-a9cd-19ed496c406e_Name">
    <vt:lpwstr>defa4170-0d19-0005-0004-bc88714345d2</vt:lpwstr>
  </property>
  <property fmtid="{D5CDD505-2E9C-101B-9397-08002B2CF9AE}" pid="6" name="MSIP_Label_f2dfecbd-fc97-4e8a-a9cd-19ed496c406e_SiteId">
    <vt:lpwstr>d47b090e-3f5a-4ca0-84d0-9f89d269f175</vt:lpwstr>
  </property>
  <property fmtid="{D5CDD505-2E9C-101B-9397-08002B2CF9AE}" pid="7" name="MSIP_Label_f2dfecbd-fc97-4e8a-a9cd-19ed496c406e_ActionId">
    <vt:lpwstr>ed289904-e7b0-4287-a82c-67427e95742f</vt:lpwstr>
  </property>
  <property fmtid="{D5CDD505-2E9C-101B-9397-08002B2CF9AE}" pid="8" name="MSIP_Label_f2dfecbd-fc97-4e8a-a9cd-19ed496c406e_ContentBits">
    <vt:lpwstr>0</vt:lpwstr>
  </property>
  <property fmtid="{D5CDD505-2E9C-101B-9397-08002B2CF9AE}" pid="9" name="MSIP_Label_f2dfecbd-fc97-4e8a-a9cd-19ed496c406e_Tag">
    <vt:lpwstr>10, 3, 0, 1</vt:lpwstr>
  </property>
</Properties>
</file>